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p14">
  <w:body>
    <w:sdt>
      <w:sdtPr>
        <w:rPr>
          <w:rFonts w:cs="Arial"/>
          <w:color w:val="595959" w:themeColor="text1" w:themeTint="A6"/>
          <w:lang w:val="es-ES_tradnl"/>
        </w:rPr>
        <w:id w:val="33584405"/>
        <w:docPartObj>
          <w:docPartGallery w:val="Cover Pages"/>
          <w:docPartUnique/>
        </w:docPartObj>
      </w:sdtPr>
      <w:sdtContent>
        <w:p w:rsidR="009E4511" w:rsidP="0009162B" w:rsidRDefault="009E4511" w14:paraId="4C7BA8D1" w14:textId="64797B18">
          <w:pPr>
            <w:snapToGrid w:val="0"/>
            <w:rPr>
              <w:rFonts w:cs="Arial"/>
              <w:color w:val="595959" w:themeColor="text1" w:themeTint="A6"/>
              <w:lang w:val="es-ES_tradnl"/>
            </w:rPr>
          </w:pPr>
          <w:r w:rsidRPr="00325BA4">
            <w:rPr>
              <w:rFonts w:cs="Arial"/>
              <w:noProof/>
              <w:color w:val="595959" w:themeColor="text1" w:themeTint="A6"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F083916" wp14:editId="3982CEB2">
                    <wp:simplePos x="0" y="0"/>
                    <wp:positionH relativeFrom="page">
                      <wp:posOffset>342900</wp:posOffset>
                    </wp:positionH>
                    <wp:positionV relativeFrom="page">
                      <wp:posOffset>5981700</wp:posOffset>
                    </wp:positionV>
                    <wp:extent cx="6442710" cy="1295400"/>
                    <wp:effectExtent l="0" t="0" r="0" b="0"/>
                    <wp:wrapTight wrapText="bothSides">
                      <wp:wrapPolygon edited="0">
                        <wp:start x="128" y="0"/>
                        <wp:lineTo x="128" y="21282"/>
                        <wp:lineTo x="21396" y="21282"/>
                        <wp:lineTo x="21396" y="0"/>
                        <wp:lineTo x="128" y="0"/>
                      </wp:wrapPolygon>
                    </wp:wrapTight>
                    <wp:docPr id="60" name="Rectangle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42710" cy="1295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Pr="00334B93" w:rsidR="009E4511" w:rsidP="009E4511" w:rsidRDefault="009E4511" w14:paraId="75023977" w14:textId="77777777">
                                <w:pPr>
                                  <w:snapToGrid w:val="0"/>
                                  <w:contextualSpacing/>
                                  <w:rPr>
                                    <w:b/>
                                    <w:color w:val="FFFFFF"/>
                                    <w:sz w:val="40"/>
                                    <w:szCs w:val="48"/>
                                  </w:rPr>
                                </w:pPr>
                                <w:r w:rsidRPr="006F465D">
                                  <w:rPr>
                                    <w:b/>
                                    <w:bCs/>
                                    <w:caps/>
                                    <w:color w:val="FFFFFF"/>
                                    <w:sz w:val="40"/>
                                    <w:szCs w:val="48"/>
                                  </w:rPr>
                                  <w:t>Instituto Nacional de Transparencia, Acceso a la Información y Protección de Datos Personales</w:t>
                                </w:r>
                                <w:r w:rsidRPr="006F465D">
                                  <w:rPr>
                                    <w:b/>
                                    <w:color w:val="FFFFFF"/>
                                    <w:sz w:val="40"/>
                                    <w:szCs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FFFF"/>
                                    <w:sz w:val="40"/>
                                    <w:szCs w:val="48"/>
                                  </w:rPr>
                                  <w:t>(INAI)</w:t>
                                </w:r>
                              </w:p>
                              <w:p w:rsidRPr="00DB7EEE" w:rsidR="009E4511" w:rsidP="009E4511" w:rsidRDefault="009E4511" w14:paraId="7163845C" w14:textId="77777777">
                                <w:pPr>
                                  <w:rPr>
                                    <w:rFonts w:cstheme="min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 w14:anchorId="2B40C260">
                  <v:rect id="Rectangle 33" style="position:absolute;left:0;text-align:left;margin-left:27pt;margin-top:471pt;width:507.3pt;height:102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w14:anchorId="3F083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">
                    <v:textbox>
                      <w:txbxContent>
                        <w:p w:rsidRPr="00334B93" w:rsidR="009E4511" w:rsidP="009E4511" w:rsidRDefault="009E4511" w14:paraId="1473DEDD" w14:textId="77777777">
                          <w:pPr>
                            <w:snapToGrid w:val="0"/>
                            <w:contextualSpacing/>
                            <w:rPr>
                              <w:b/>
                              <w:color w:val="FFFFFF"/>
                              <w:sz w:val="40"/>
                              <w:szCs w:val="48"/>
                            </w:rPr>
                          </w:pPr>
                          <w:r w:rsidRPr="006F465D">
                            <w:rPr>
                              <w:b/>
                              <w:bCs/>
                              <w:caps/>
                              <w:color w:val="FFFFFF"/>
                              <w:sz w:val="40"/>
                              <w:szCs w:val="48"/>
                            </w:rPr>
                            <w:t>Instituto Nacional de Transparencia, Acceso a la Información y Protección de Datos Personales</w:t>
                          </w:r>
                          <w:r w:rsidRPr="006F465D">
                            <w:rPr>
                              <w:b/>
                              <w:color w:val="FFFFFF"/>
                              <w:sz w:val="40"/>
                              <w:szCs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zCs w:val="48"/>
                            </w:rPr>
                            <w:t>(INAI)</w:t>
                          </w:r>
                        </w:p>
                        <w:p w:rsidRPr="00DB7EEE" w:rsidR="009E4511" w:rsidP="009E4511" w:rsidRDefault="009E4511" w14:paraId="672A6659" w14:textId="77777777">
                          <w:pPr>
                            <w:rPr>
                              <w:rFonts w:cstheme="minorHAnsi"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  <w10:wrap type="tight" anchorx="page" anchory="page"/>
                  </v:rect>
                </w:pict>
              </mc:Fallback>
            </mc:AlternateContent>
          </w:r>
          <w:r w:rsidRPr="00325BA4">
            <w:rPr>
              <w:rFonts w:cs="Arial"/>
              <w:noProof/>
              <w:color w:val="595959" w:themeColor="text1" w:themeTint="A6"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28A95E0" wp14:editId="56E43954">
                    <wp:simplePos x="0" y="0"/>
                    <wp:positionH relativeFrom="column">
                      <wp:posOffset>4394835</wp:posOffset>
                    </wp:positionH>
                    <wp:positionV relativeFrom="paragraph">
                      <wp:posOffset>-8517890</wp:posOffset>
                    </wp:positionV>
                    <wp:extent cx="1828800" cy="976630"/>
                    <wp:effectExtent l="0" t="1905" r="1905" b="2540"/>
                    <wp:wrapNone/>
                    <wp:docPr id="54" name="Group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28800" cy="976630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55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4511" w:rsidP="009E4511" w:rsidRDefault="009E4511" w14:paraId="13E76657" w14:textId="77777777">
                                  <w:pPr>
                                    <w:rPr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2"/>
                                      <w:szCs w:val="92"/>
                                      <w:lang w:val="es-ES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AutoShap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E4511" w:rsidP="009E4511" w:rsidRDefault="009E4511" w14:paraId="581B434A" w14:textId="77777777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Otoño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 w14:anchorId="1A7EED05">
                  <v:group id="Group 4" style="position:absolute;left:0;text-align:left;margin-left:346.05pt;margin-top:-670.7pt;width:2in;height:76.9pt;z-index:251658240" coordsize="2865,1215" coordorigin="8895,1230" o:spid="_x0000_s1027" w14:anchorId="728A95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style="position:absolute;left:10290;top:1230;width:1470;height:1215;visibility:visible;mso-wrap-style:square;v-text-anchor:top" o:spid="_x0000_s102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>
                      <v:textbox>
                        <w:txbxContent>
                          <w:p w:rsidR="009E4511" w:rsidP="009E4511" w:rsidRDefault="009E4511" w14:paraId="5DA17688" w14:textId="77777777">
                            <w:pPr>
                              <w:rPr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2"/>
                                <w:szCs w:val="92"/>
                                <w:lang w:val="es-ES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type id="_x0000_t32" coordsize="21600,21600" o:oned="t" filled="f" o:spt="32" path="m,l21600,21600e">
                      <v:path fillok="f" arrowok="t" o:connecttype="none"/>
                      <o:lock v:ext="edit" shapetype="t"/>
                    </v:shapetype>
                    <v:shape id="AutoShape 6" style="position:absolute;left:10290;top:1590;width:0;height:630;visibility:visible;mso-wrap-style:square" o:spid="_x0000_s1029" strokecolor="white" strokeweight="1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"/>
                    <v:shape id="Text Box 7" style="position:absolute;left:8895;top:1455;width:1365;height:630;visibility:visible;mso-wrap-style:square;v-text-anchor:top" o:spid="_x0000_s103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>
                      <v:textbox>
                        <w:txbxContent>
                          <w:p w:rsidR="009E4511" w:rsidP="009E4511" w:rsidRDefault="009E4511" w14:paraId="7E94B82D" w14:textId="77777777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Otoño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</w:sdtContent>
    </w:sdt>
    <w:p w:rsidR="00082DFE" w:rsidP="008776EF" w:rsidRDefault="00082DFE" w14:paraId="05F3E045" w14:textId="77777777">
      <w:pPr>
        <w:pStyle w:val="Ttulo"/>
      </w:pPr>
    </w:p>
    <w:p w:rsidR="009A0851" w:rsidP="00E740EB" w:rsidRDefault="009A0851" w14:paraId="221F405D" w14:textId="4E5799C7">
      <w:pPr>
        <w:jc w:val="center"/>
      </w:pPr>
    </w:p>
    <w:p w:rsidR="003A2517" w:rsidRDefault="003A2517" w14:paraId="142D9556" w14:textId="77777777">
      <w:pPr>
        <w:widowControl/>
        <w:spacing w:after="0"/>
        <w:jc w:val="left"/>
      </w:pPr>
    </w:p>
    <w:p w:rsidR="003A2517" w:rsidRDefault="003A2517" w14:paraId="6F8B1290" w14:textId="77777777">
      <w:pPr>
        <w:widowControl/>
        <w:spacing w:after="0"/>
        <w:jc w:val="left"/>
      </w:pPr>
    </w:p>
    <w:p w:rsidR="003A2517" w:rsidP="003A2517" w:rsidRDefault="003A2517" w14:paraId="2145D70C" w14:textId="77777777">
      <w:pPr>
        <w:widowControl/>
        <w:spacing w:after="0"/>
        <w:jc w:val="center"/>
        <w:rPr>
          <w:sz w:val="28"/>
          <w:szCs w:val="28"/>
        </w:rPr>
      </w:pPr>
    </w:p>
    <w:p w:rsidR="003A2517" w:rsidP="003A2517" w:rsidRDefault="003A2517" w14:paraId="326DEC4A" w14:textId="77777777">
      <w:pPr>
        <w:widowControl/>
        <w:spacing w:after="0"/>
        <w:jc w:val="center"/>
        <w:rPr>
          <w:sz w:val="28"/>
          <w:szCs w:val="28"/>
        </w:rPr>
      </w:pPr>
    </w:p>
    <w:p w:rsidR="003A2517" w:rsidP="003A2517" w:rsidRDefault="003A2517" w14:paraId="53081242" w14:textId="77777777">
      <w:pPr>
        <w:widowControl/>
        <w:spacing w:after="0"/>
        <w:jc w:val="center"/>
        <w:rPr>
          <w:sz w:val="28"/>
          <w:szCs w:val="28"/>
        </w:rPr>
      </w:pPr>
    </w:p>
    <w:p w:rsidR="003A2517" w:rsidP="003A2517" w:rsidRDefault="003A2517" w14:paraId="69A6915E" w14:textId="77777777">
      <w:pPr>
        <w:widowControl/>
        <w:spacing w:after="0"/>
        <w:jc w:val="center"/>
        <w:rPr>
          <w:sz w:val="28"/>
          <w:szCs w:val="28"/>
        </w:rPr>
      </w:pPr>
    </w:p>
    <w:p w:rsidR="00AD60DA" w:rsidP="003A2517" w:rsidRDefault="00FB7243" w14:paraId="5A4374A6" w14:textId="77777777">
      <w:pPr>
        <w:widowControl/>
        <w:spacing w:after="0"/>
        <w:jc w:val="center"/>
        <w:rPr>
          <w:sz w:val="28"/>
          <w:szCs w:val="28"/>
        </w:rPr>
      </w:pPr>
      <w:r w:rsidR="6CBC14D3">
        <w:rPr>
          <w:sz w:val="28"/>
          <w:szCs w:val="28"/>
        </w:rPr>
        <w:t xml:space="preserve"> </w:t>
      </w:r>
      <w:r w:rsidRPr="003A2517" w:rsidR="2BC3154A">
        <w:rPr>
          <w:sz w:val="28"/>
          <w:szCs w:val="28"/>
        </w:rPr>
        <w:t>Generador de vínculos</w:t>
      </w:r>
      <w:r w:rsidRPr="003A2517" w:rsidR="00607D56">
        <w:rPr>
          <w:noProof/>
          <w:sz w:val="28"/>
          <w:szCs w:val="28"/>
        </w:rPr>
        <w:drawing>
          <wp:anchor distT="0" distB="0" distL="114300" distR="114300" simplePos="0" relativeHeight="251658243" behindDoc="1" locked="0" layoutInCell="1" allowOverlap="1" wp14:anchorId="4503C795" wp14:editId="1E3A11C9">
            <wp:simplePos x="0" y="0"/>
            <wp:positionH relativeFrom="column">
              <wp:posOffset>1682115</wp:posOffset>
            </wp:positionH>
            <wp:positionV relativeFrom="paragraph">
              <wp:posOffset>686435</wp:posOffset>
            </wp:positionV>
            <wp:extent cx="2481738" cy="12858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73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517" w:rsidR="00607D56">
        <w:rPr>
          <w:rFonts w:eastAsia="Arial Narrow" w:cs="Arial"/>
          <w:bCs/>
          <w:noProof/>
          <w:color w:val="000000"/>
          <w:sz w:val="28"/>
          <w:szCs w:val="28"/>
          <w:lang w:val="es-ES" w:eastAsia="es-ES"/>
        </w:rPr>
        <mc:AlternateContent>
          <mc:Choice Requires="wps">
            <w:drawing>
              <wp:anchor distT="0" distB="0" distL="114935" distR="114935" simplePos="0" relativeHeight="251658242" behindDoc="0" locked="0" layoutInCell="1" allowOverlap="1" wp14:anchorId="3544A16E" wp14:editId="6589530B">
                <wp:simplePos x="0" y="0"/>
                <wp:positionH relativeFrom="page">
                  <wp:posOffset>647700</wp:posOffset>
                </wp:positionH>
                <wp:positionV relativeFrom="page">
                  <wp:posOffset>8715374</wp:posOffset>
                </wp:positionV>
                <wp:extent cx="6686550" cy="60007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600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4F4B66" w:rsidR="009E4511" w:rsidP="00607D56" w:rsidRDefault="009E4511" w14:paraId="4CCE7241" w14:textId="40AEE313">
                            <w:pPr>
                              <w:rPr>
                                <w:rFonts w:ascii="Arial Narrow" w:hAnsi="Arial Narrow"/>
                                <w:color w:val="EEECE1" w:themeColor="background2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DAD87A1">
              <v:shape id="Text Box 5" style="position:absolute;left:0;text-align:left;margin-left:51pt;margin-top:686.25pt;width:526.5pt;height:47.25pt;z-index:251658242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" w14:anchorId="3544A16E">
                <v:fill opacity="0"/>
                <v:textbox inset="0,0,0,0">
                  <w:txbxContent>
                    <w:p w:rsidRPr="004F4B66" w:rsidR="009E4511" w:rsidP="00607D56" w:rsidRDefault="009E4511" w14:paraId="0A37501D" w14:textId="40AEE313">
                      <w:pPr>
                        <w:rPr>
                          <w:rFonts w:ascii="Arial Narrow" w:hAnsi="Arial Narrow"/>
                          <w:color w:val="EEECE1" w:themeColor="background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522BBD8A">
        <w:rPr>
          <w:sz w:val="28"/>
          <w:szCs w:val="28"/>
        </w:rPr>
        <w:t xml:space="preserve"> para las Obligaciones de Transparencia </w:t>
      </w:r>
    </w:p>
    <w:p w:rsidRPr="003A2517" w:rsidR="00E740EB" w:rsidP="003A2517" w:rsidRDefault="00AD60DA" w14:paraId="23F4F027" w14:textId="7BB21123">
      <w:pPr>
        <w:widowControl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GVOT</w:t>
      </w:r>
      <w:r w:rsidRPr="003A2517" w:rsidR="00E740EB">
        <w:rPr>
          <w:sz w:val="28"/>
          <w:szCs w:val="28"/>
        </w:rPr>
        <w:br w:type="page"/>
      </w:r>
    </w:p>
    <w:p w:rsidRPr="009A0851" w:rsidR="009A0851" w:rsidP="009A0851" w:rsidRDefault="009A0851" w14:paraId="13A5B43A" w14:textId="77777777"/>
    <w:p w:rsidRPr="000E5B7B" w:rsidR="008776EF" w:rsidP="008776EF" w:rsidRDefault="008776EF" w14:paraId="05F3E046" w14:textId="77777777">
      <w:pPr>
        <w:pStyle w:val="Ttulo"/>
      </w:pPr>
      <w:r w:rsidRPr="000E5B7B">
        <w:t>Revisiones</w:t>
      </w:r>
    </w:p>
    <w:p w:rsidRPr="000E5B7B" w:rsidR="008776EF" w:rsidP="008776EF" w:rsidRDefault="008776EF" w14:paraId="05F3E047" w14:textId="77777777"/>
    <w:tbl>
      <w:tblPr>
        <w:tblW w:w="8764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459"/>
        <w:gridCol w:w="3085"/>
        <w:gridCol w:w="2492"/>
      </w:tblGrid>
      <w:tr w:rsidRPr="000E5B7B" w:rsidR="008776EF" w:rsidTr="2DCB99CA" w14:paraId="05F3E04C" w14:textId="77777777">
        <w:trPr>
          <w:trHeight w:val="406"/>
          <w:jc w:val="center"/>
        </w:trPr>
        <w:tc>
          <w:tcPr>
            <w:tcW w:w="1728" w:type="dxa"/>
            <w:shd w:val="clear" w:color="auto" w:fill="000000" w:themeFill="text1"/>
            <w:vAlign w:val="center"/>
          </w:tcPr>
          <w:p w:rsidRPr="000E5B7B" w:rsidR="008776EF" w:rsidP="00250355" w:rsidRDefault="008776EF" w14:paraId="05F3E048" w14:textId="77777777">
            <w:pPr>
              <w:spacing w:after="0"/>
              <w:jc w:val="center"/>
              <w:rPr>
                <w:rFonts w:cs="Arial"/>
                <w:b/>
                <w:bCs/>
                <w:color w:val="FFFFFF"/>
              </w:rPr>
            </w:pPr>
            <w:r w:rsidRPr="000E5B7B">
              <w:rPr>
                <w:rFonts w:cs="Arial"/>
                <w:b/>
                <w:bCs/>
                <w:color w:val="FFFFFF"/>
              </w:rPr>
              <w:t>Fecha</w:t>
            </w:r>
          </w:p>
        </w:tc>
        <w:tc>
          <w:tcPr>
            <w:tcW w:w="1459" w:type="dxa"/>
            <w:shd w:val="clear" w:color="auto" w:fill="000000" w:themeFill="text1"/>
            <w:vAlign w:val="center"/>
          </w:tcPr>
          <w:p w:rsidRPr="000E5B7B" w:rsidR="008776EF" w:rsidP="00250355" w:rsidRDefault="008776EF" w14:paraId="05F3E049" w14:textId="77777777">
            <w:pPr>
              <w:spacing w:after="0"/>
              <w:jc w:val="center"/>
              <w:rPr>
                <w:rFonts w:cs="Arial"/>
                <w:b/>
                <w:bCs/>
                <w:color w:val="FFFFFF"/>
              </w:rPr>
            </w:pPr>
            <w:r w:rsidRPr="000E5B7B">
              <w:rPr>
                <w:rFonts w:cs="Arial"/>
                <w:b/>
                <w:bCs/>
                <w:color w:val="FFFFFF"/>
              </w:rPr>
              <w:t>Versión</w:t>
            </w:r>
          </w:p>
        </w:tc>
        <w:tc>
          <w:tcPr>
            <w:tcW w:w="3085" w:type="dxa"/>
            <w:shd w:val="clear" w:color="auto" w:fill="000000" w:themeFill="text1"/>
            <w:vAlign w:val="center"/>
          </w:tcPr>
          <w:p w:rsidRPr="000E5B7B" w:rsidR="008776EF" w:rsidP="00250355" w:rsidRDefault="008776EF" w14:paraId="05F3E04A" w14:textId="77777777">
            <w:pPr>
              <w:spacing w:after="0"/>
              <w:jc w:val="center"/>
              <w:rPr>
                <w:rFonts w:cs="Arial"/>
                <w:b/>
                <w:bCs/>
                <w:color w:val="FFFFFF"/>
              </w:rPr>
            </w:pPr>
            <w:r w:rsidRPr="000E5B7B">
              <w:rPr>
                <w:rFonts w:cs="Arial"/>
                <w:b/>
                <w:bCs/>
                <w:color w:val="FFFFFF"/>
              </w:rPr>
              <w:t>Descripción</w:t>
            </w:r>
          </w:p>
        </w:tc>
        <w:tc>
          <w:tcPr>
            <w:tcW w:w="2492" w:type="dxa"/>
            <w:shd w:val="clear" w:color="auto" w:fill="000000" w:themeFill="text1"/>
            <w:vAlign w:val="center"/>
          </w:tcPr>
          <w:p w:rsidRPr="000E5B7B" w:rsidR="008776EF" w:rsidP="00250355" w:rsidRDefault="008776EF" w14:paraId="05F3E04B" w14:textId="77777777">
            <w:pPr>
              <w:spacing w:after="0"/>
              <w:jc w:val="center"/>
              <w:rPr>
                <w:rFonts w:cs="Arial"/>
                <w:b/>
                <w:bCs/>
                <w:color w:val="FFFFFF"/>
              </w:rPr>
            </w:pPr>
            <w:r w:rsidRPr="000E5B7B">
              <w:rPr>
                <w:rFonts w:cs="Arial"/>
                <w:b/>
                <w:bCs/>
                <w:color w:val="FFFFFF"/>
              </w:rPr>
              <w:t>Autor</w:t>
            </w:r>
          </w:p>
        </w:tc>
      </w:tr>
      <w:tr w:rsidRPr="000E5B7B" w:rsidR="008776EF" w:rsidTr="2DCB99CA" w14:paraId="05F3E051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314715" w14:paraId="05F3E04D" w14:textId="58017EBE">
            <w:pPr>
              <w:spacing w:after="0"/>
              <w:jc w:val="center"/>
            </w:pPr>
            <w:r>
              <w:t>1</w:t>
            </w:r>
            <w:r w:rsidR="146FD1AC">
              <w:t>8</w:t>
            </w:r>
            <w:r>
              <w:t>/11/2020</w:t>
            </w:r>
          </w:p>
        </w:tc>
        <w:tc>
          <w:tcPr>
            <w:tcW w:w="1459" w:type="dxa"/>
            <w:vAlign w:val="center"/>
          </w:tcPr>
          <w:p w:rsidRPr="000E5B7B" w:rsidR="008776EF" w:rsidP="00A11A7B" w:rsidRDefault="00314715" w14:paraId="05F3E04E" w14:textId="2DE89298">
            <w:pPr>
              <w:spacing w:after="0"/>
              <w:jc w:val="center"/>
            </w:pPr>
            <w:r>
              <w:t>V1</w:t>
            </w:r>
            <w:r w:rsidR="00E740EB">
              <w:t>.0</w:t>
            </w:r>
          </w:p>
        </w:tc>
        <w:tc>
          <w:tcPr>
            <w:tcW w:w="3085" w:type="dxa"/>
            <w:vAlign w:val="center"/>
          </w:tcPr>
          <w:p w:rsidRPr="000E5B7B" w:rsidR="008776EF" w:rsidP="00A11A7B" w:rsidRDefault="00E740EB" w14:paraId="05F3E04F" w14:textId="3AA25880">
            <w:pPr>
              <w:spacing w:after="0"/>
            </w:pPr>
            <w:r>
              <w:t>Documento inicial.</w:t>
            </w:r>
          </w:p>
        </w:tc>
        <w:tc>
          <w:tcPr>
            <w:tcW w:w="2492" w:type="dxa"/>
          </w:tcPr>
          <w:p w:rsidRPr="000E5B7B" w:rsidR="008776EF" w:rsidP="00A11A7B" w:rsidRDefault="00593088" w14:paraId="05F3E050" w14:textId="031B6346">
            <w:pPr>
              <w:spacing w:after="0"/>
            </w:pPr>
            <w:r>
              <w:t xml:space="preserve">Luis Javier y </w:t>
            </w:r>
            <w:r w:rsidR="00E740EB">
              <w:t xml:space="preserve">Reyna Durán </w:t>
            </w:r>
          </w:p>
        </w:tc>
      </w:tr>
      <w:tr w:rsidRPr="000E5B7B" w:rsidR="008776EF" w:rsidTr="2DCB99CA" w14:paraId="05F3E056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="06996FF1" w:rsidP="06996FF1" w:rsidRDefault="2DCB99CA" w14:paraId="5BC19ABB" w14:textId="2852A3AB">
            <w:pPr>
              <w:spacing w:after="0"/>
              <w:jc w:val="center"/>
            </w:pPr>
            <w:r>
              <w:t>1</w:t>
            </w:r>
            <w:r w:rsidR="2E0ED981">
              <w:t>9</w:t>
            </w:r>
            <w:r>
              <w:t>/11/2020</w:t>
            </w:r>
          </w:p>
        </w:tc>
        <w:tc>
          <w:tcPr>
            <w:tcW w:w="1459" w:type="dxa"/>
            <w:vAlign w:val="center"/>
          </w:tcPr>
          <w:p w:rsidR="06996FF1" w:rsidP="06996FF1" w:rsidRDefault="2DCB99CA" w14:paraId="40100A99" w14:textId="54B5A710">
            <w:pPr>
              <w:spacing w:after="0"/>
              <w:jc w:val="center"/>
            </w:pPr>
            <w:r>
              <w:t>V1.</w:t>
            </w:r>
            <w:r w:rsidR="24F67DDA">
              <w:t>1</w:t>
            </w:r>
          </w:p>
        </w:tc>
        <w:tc>
          <w:tcPr>
            <w:tcW w:w="3085" w:type="dxa"/>
            <w:vAlign w:val="center"/>
          </w:tcPr>
          <w:p w:rsidR="06996FF1" w:rsidP="2DCB99CA" w:rsidRDefault="24F67DDA" w14:paraId="322B814F" w14:textId="380CF768">
            <w:pPr>
              <w:spacing w:after="0" w:line="259" w:lineRule="auto"/>
            </w:pPr>
            <w:r>
              <w:t>Revisión con Juan Carlos Chavez</w:t>
            </w:r>
          </w:p>
        </w:tc>
        <w:tc>
          <w:tcPr>
            <w:tcW w:w="2492" w:type="dxa"/>
          </w:tcPr>
          <w:p w:rsidR="06996FF1" w:rsidP="06996FF1" w:rsidRDefault="2DCB99CA" w14:paraId="16F3874F" w14:textId="500C0E09">
            <w:pPr>
              <w:spacing w:after="0"/>
            </w:pPr>
            <w:r>
              <w:t xml:space="preserve">Luis Javier y Reyna Durán </w:t>
            </w:r>
          </w:p>
        </w:tc>
      </w:tr>
      <w:tr w:rsidRPr="000E5B7B" w:rsidR="008776EF" w:rsidTr="2DCB99CA" w14:paraId="05F3E05B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57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58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59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5A" w14:textId="77777777">
            <w:pPr>
              <w:spacing w:after="0"/>
            </w:pPr>
          </w:p>
        </w:tc>
      </w:tr>
      <w:tr w:rsidRPr="000E5B7B" w:rsidR="008776EF" w:rsidTr="2DCB99CA" w14:paraId="05F3E060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5C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5D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5E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5F" w14:textId="77777777">
            <w:pPr>
              <w:spacing w:after="0"/>
            </w:pPr>
          </w:p>
        </w:tc>
      </w:tr>
      <w:tr w:rsidRPr="000E5B7B" w:rsidR="008776EF" w:rsidTr="2DCB99CA" w14:paraId="05F3E065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61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62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63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64" w14:textId="77777777">
            <w:pPr>
              <w:spacing w:after="0"/>
            </w:pPr>
          </w:p>
        </w:tc>
      </w:tr>
      <w:tr w:rsidRPr="000E5B7B" w:rsidR="008776EF" w:rsidTr="2DCB99CA" w14:paraId="05F3E06A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66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67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68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69" w14:textId="77777777">
            <w:pPr>
              <w:spacing w:after="0"/>
            </w:pPr>
          </w:p>
        </w:tc>
      </w:tr>
      <w:tr w:rsidRPr="000E5B7B" w:rsidR="008776EF" w:rsidTr="2DCB99CA" w14:paraId="05F3E06F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6B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6C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6D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6E" w14:textId="77777777">
            <w:pPr>
              <w:spacing w:after="0"/>
            </w:pPr>
          </w:p>
        </w:tc>
      </w:tr>
      <w:tr w:rsidRPr="000E5B7B" w:rsidR="008776EF" w:rsidTr="2DCB99CA" w14:paraId="05F3E074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70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71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72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73" w14:textId="77777777">
            <w:pPr>
              <w:spacing w:after="0"/>
            </w:pPr>
          </w:p>
        </w:tc>
      </w:tr>
      <w:tr w:rsidRPr="000E5B7B" w:rsidR="008776EF" w:rsidTr="2DCB99CA" w14:paraId="05F3E079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75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76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77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78" w14:textId="77777777">
            <w:pPr>
              <w:spacing w:after="0"/>
            </w:pPr>
          </w:p>
        </w:tc>
      </w:tr>
      <w:tr w:rsidRPr="000E5B7B" w:rsidR="008776EF" w:rsidTr="2DCB99CA" w14:paraId="05F3E07E" w14:textId="77777777">
        <w:trPr>
          <w:trHeight w:val="210"/>
          <w:jc w:val="center"/>
        </w:trPr>
        <w:tc>
          <w:tcPr>
            <w:tcW w:w="1728" w:type="dxa"/>
            <w:vAlign w:val="center"/>
          </w:tcPr>
          <w:p w:rsidRPr="000E5B7B" w:rsidR="008776EF" w:rsidP="00A11A7B" w:rsidRDefault="008776EF" w14:paraId="05F3E07A" w14:textId="77777777">
            <w:pPr>
              <w:spacing w:after="0"/>
              <w:jc w:val="center"/>
            </w:pPr>
          </w:p>
        </w:tc>
        <w:tc>
          <w:tcPr>
            <w:tcW w:w="1459" w:type="dxa"/>
            <w:vAlign w:val="center"/>
          </w:tcPr>
          <w:p w:rsidRPr="000E5B7B" w:rsidR="008776EF" w:rsidP="00A11A7B" w:rsidRDefault="008776EF" w14:paraId="05F3E07B" w14:textId="77777777">
            <w:pPr>
              <w:spacing w:after="0"/>
              <w:jc w:val="center"/>
            </w:pPr>
          </w:p>
        </w:tc>
        <w:tc>
          <w:tcPr>
            <w:tcW w:w="3085" w:type="dxa"/>
            <w:vAlign w:val="center"/>
          </w:tcPr>
          <w:p w:rsidRPr="000E5B7B" w:rsidR="008776EF" w:rsidP="00A11A7B" w:rsidRDefault="008776EF" w14:paraId="05F3E07C" w14:textId="77777777">
            <w:pPr>
              <w:spacing w:after="0"/>
            </w:pPr>
          </w:p>
        </w:tc>
        <w:tc>
          <w:tcPr>
            <w:tcW w:w="2492" w:type="dxa"/>
            <w:vAlign w:val="center"/>
          </w:tcPr>
          <w:p w:rsidRPr="000E5B7B" w:rsidR="008776EF" w:rsidP="00A11A7B" w:rsidRDefault="008776EF" w14:paraId="05F3E07D" w14:textId="77777777">
            <w:pPr>
              <w:spacing w:after="0"/>
            </w:pPr>
          </w:p>
        </w:tc>
      </w:tr>
    </w:tbl>
    <w:p w:rsidRPr="000E5B7B" w:rsidR="008776EF" w:rsidP="008776EF" w:rsidRDefault="008776EF" w14:paraId="05F3E07F" w14:textId="77777777"/>
    <w:p w:rsidRPr="000E5B7B" w:rsidR="008776EF" w:rsidP="008776EF" w:rsidRDefault="008776EF" w14:paraId="05F3E081" w14:textId="77777777">
      <w:pPr>
        <w:widowControl/>
        <w:rPr>
          <w:rFonts w:cs="Arial"/>
          <w:color w:val="0000FF"/>
        </w:rPr>
      </w:pPr>
      <w:r w:rsidRPr="000E5B7B">
        <w:rPr>
          <w:rFonts w:ascii="Arial (W1)" w:hAnsi="Arial (W1)" w:cs="Arial"/>
          <w:color w:val="0000FF"/>
          <w:szCs w:val="24"/>
          <w:lang w:eastAsia="es-ES"/>
        </w:rPr>
        <w:br w:type="page"/>
      </w:r>
    </w:p>
    <w:p w:rsidRPr="000E5B7B" w:rsidR="008776EF" w:rsidP="008776EF" w:rsidRDefault="008776EF" w14:paraId="05F3E082" w14:textId="77777777">
      <w:pPr>
        <w:pStyle w:val="Ttulo"/>
      </w:pPr>
      <w:r w:rsidRPr="000E5B7B">
        <w:lastRenderedPageBreak/>
        <w:t>Firmas de Aprobación</w:t>
      </w:r>
    </w:p>
    <w:p w:rsidRPr="000E5B7B" w:rsidR="008776EF" w:rsidP="008776EF" w:rsidRDefault="008776EF" w14:paraId="05F3E083" w14:textId="77777777">
      <w:pPr>
        <w:rPr>
          <w:rFonts w:cs="Arial"/>
        </w:rPr>
      </w:pPr>
    </w:p>
    <w:p w:rsidRPr="000E5B7B" w:rsidR="008776EF" w:rsidP="008776EF" w:rsidRDefault="008776EF" w14:paraId="05F3E084" w14:textId="77777777"/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A0" w:firstRow="1" w:lastRow="0" w:firstColumn="1" w:lastColumn="0" w:noHBand="0" w:noVBand="0"/>
      </w:tblPr>
      <w:tblGrid>
        <w:gridCol w:w="2729"/>
        <w:gridCol w:w="2492"/>
        <w:gridCol w:w="2046"/>
        <w:gridCol w:w="1561"/>
      </w:tblGrid>
      <w:tr w:rsidRPr="000E5B7B" w:rsidR="009A0851" w:rsidTr="00A91A74" w14:paraId="05F3E08A" w14:textId="77777777">
        <w:trPr>
          <w:trHeight w:val="327"/>
        </w:trPr>
        <w:tc>
          <w:tcPr>
            <w:tcW w:w="1545" w:type="pct"/>
            <w:shd w:val="clear" w:color="auto" w:fill="000000" w:themeFill="text1"/>
            <w:vAlign w:val="center"/>
          </w:tcPr>
          <w:p w:rsidRPr="000E5B7B" w:rsidR="009A0851" w:rsidP="00985281" w:rsidRDefault="009A0851" w14:paraId="05F3E086" w14:textId="77777777">
            <w:pPr>
              <w:pStyle w:val="Tabletext"/>
              <w:spacing w:before="120"/>
              <w:jc w:val="center"/>
              <w:rPr>
                <w:rFonts w:cs="Arial"/>
                <w:b/>
                <w:iCs/>
                <w:color w:val="FFFFFF"/>
              </w:rPr>
            </w:pPr>
            <w:r w:rsidRPr="000E5B7B">
              <w:rPr>
                <w:rFonts w:cs="Arial"/>
                <w:b/>
                <w:iCs/>
                <w:color w:val="FFFFFF"/>
              </w:rPr>
              <w:t>Nombre</w:t>
            </w:r>
          </w:p>
        </w:tc>
        <w:tc>
          <w:tcPr>
            <w:tcW w:w="1411" w:type="pct"/>
            <w:shd w:val="clear" w:color="auto" w:fill="000000" w:themeFill="text1"/>
            <w:vAlign w:val="center"/>
          </w:tcPr>
          <w:p w:rsidRPr="000E5B7B" w:rsidR="009A0851" w:rsidP="00985281" w:rsidRDefault="009A0851" w14:paraId="05F3E087" w14:textId="77777777">
            <w:pPr>
              <w:pStyle w:val="Tabletext"/>
              <w:spacing w:before="120"/>
              <w:jc w:val="center"/>
              <w:rPr>
                <w:rFonts w:cs="Arial"/>
                <w:b/>
                <w:iCs/>
                <w:color w:val="FFFFFF"/>
              </w:rPr>
            </w:pPr>
            <w:r w:rsidRPr="000E5B7B">
              <w:rPr>
                <w:rFonts w:cs="Arial"/>
                <w:b/>
                <w:iCs/>
                <w:color w:val="FFFFFF"/>
              </w:rPr>
              <w:t>Puesto</w:t>
            </w:r>
          </w:p>
        </w:tc>
        <w:tc>
          <w:tcPr>
            <w:tcW w:w="1159" w:type="pct"/>
            <w:shd w:val="clear" w:color="auto" w:fill="000000" w:themeFill="text1"/>
            <w:vAlign w:val="center"/>
          </w:tcPr>
          <w:p w:rsidRPr="000E5B7B" w:rsidR="009A0851" w:rsidP="00985281" w:rsidRDefault="009A0851" w14:paraId="05F3E088" w14:textId="77777777">
            <w:pPr>
              <w:pStyle w:val="Tabletext"/>
              <w:spacing w:before="120"/>
              <w:jc w:val="center"/>
              <w:rPr>
                <w:rFonts w:cs="Arial"/>
                <w:b/>
                <w:iCs/>
                <w:color w:val="FFFFFF"/>
              </w:rPr>
            </w:pPr>
            <w:r w:rsidRPr="000E5B7B">
              <w:rPr>
                <w:rFonts w:cs="Arial"/>
                <w:b/>
                <w:iCs/>
                <w:color w:val="FFFFFF"/>
              </w:rPr>
              <w:t>Fecha</w:t>
            </w:r>
          </w:p>
        </w:tc>
        <w:tc>
          <w:tcPr>
            <w:tcW w:w="884" w:type="pct"/>
            <w:shd w:val="clear" w:color="auto" w:fill="000000" w:themeFill="text1"/>
            <w:vAlign w:val="center"/>
          </w:tcPr>
          <w:p w:rsidRPr="000E5B7B" w:rsidR="009A0851" w:rsidP="00985281" w:rsidRDefault="009A0851" w14:paraId="05F3E089" w14:textId="77777777">
            <w:pPr>
              <w:pStyle w:val="Tabletext"/>
              <w:spacing w:before="120"/>
              <w:jc w:val="center"/>
              <w:rPr>
                <w:rFonts w:cs="Arial"/>
                <w:b/>
                <w:iCs/>
                <w:color w:val="FFFFFF"/>
              </w:rPr>
            </w:pPr>
            <w:r w:rsidRPr="000E5B7B">
              <w:rPr>
                <w:rFonts w:cs="Arial"/>
                <w:b/>
                <w:iCs/>
                <w:color w:val="FFFFFF"/>
              </w:rPr>
              <w:t>Firma</w:t>
            </w:r>
          </w:p>
        </w:tc>
      </w:tr>
      <w:tr w:rsidRPr="000E5B7B" w:rsidR="009A0851" w:rsidTr="00A91A74" w14:paraId="05F3E090" w14:textId="77777777">
        <w:tc>
          <w:tcPr>
            <w:tcW w:w="1545" w:type="pct"/>
            <w:vAlign w:val="center"/>
          </w:tcPr>
          <w:p w:rsidRPr="000E5B7B" w:rsidR="009A0851" w:rsidP="000E5B7B" w:rsidRDefault="00314715" w14:paraId="05F3E08C" w14:textId="1D641003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 xml:space="preserve">Juan Carlos Chávez García </w:t>
            </w:r>
          </w:p>
        </w:tc>
        <w:tc>
          <w:tcPr>
            <w:tcW w:w="1411" w:type="pct"/>
            <w:vAlign w:val="center"/>
          </w:tcPr>
          <w:p w:rsidRPr="000E5B7B" w:rsidR="009A0851" w:rsidP="000E5B7B" w:rsidRDefault="00314715" w14:paraId="05F3E08D" w14:textId="0EB81715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Subdirector de sistemas</w:t>
            </w:r>
          </w:p>
        </w:tc>
        <w:tc>
          <w:tcPr>
            <w:tcW w:w="1159" w:type="pct"/>
            <w:vAlign w:val="center"/>
          </w:tcPr>
          <w:p w:rsidRPr="000E5B7B" w:rsidR="009A0851" w:rsidP="000E5B7B" w:rsidRDefault="00314715" w14:paraId="05F3E08E" w14:textId="21079671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19/11/2020</w:t>
            </w:r>
          </w:p>
        </w:tc>
        <w:tc>
          <w:tcPr>
            <w:tcW w:w="884" w:type="pct"/>
            <w:vAlign w:val="center"/>
          </w:tcPr>
          <w:p w:rsidRPr="000E5B7B" w:rsidR="009A0851" w:rsidP="000E5B7B" w:rsidRDefault="009A0851" w14:paraId="05F3E08F" w14:textId="77777777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</w:tr>
      <w:tr w:rsidRPr="000E5B7B" w:rsidR="009A0851" w:rsidTr="00A91A74" w14:paraId="05F3E096" w14:textId="77777777">
        <w:tc>
          <w:tcPr>
            <w:tcW w:w="1545" w:type="pct"/>
            <w:vAlign w:val="center"/>
          </w:tcPr>
          <w:p w:rsidRPr="000E5B7B" w:rsidR="009A0851" w:rsidP="000E5B7B" w:rsidRDefault="00314715" w14:paraId="05F3E092" w14:textId="42A52C08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 w:rsidRPr="00314715">
              <w:rPr>
                <w:rFonts w:cs="Arial"/>
                <w:iCs/>
              </w:rPr>
              <w:t xml:space="preserve">Luis Javier Mendoza Rueda </w:t>
            </w:r>
          </w:p>
        </w:tc>
        <w:tc>
          <w:tcPr>
            <w:tcW w:w="1411" w:type="pct"/>
            <w:vAlign w:val="center"/>
          </w:tcPr>
          <w:p w:rsidRPr="000E5B7B" w:rsidR="009A0851" w:rsidP="000E5B7B" w:rsidRDefault="00314715" w14:paraId="05F3E093" w14:textId="7FC56935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 w:rsidRPr="00314715">
              <w:rPr>
                <w:rFonts w:cs="Arial"/>
                <w:iCs/>
              </w:rPr>
              <w:t>Departamento de Soporte de Sistemas</w:t>
            </w:r>
          </w:p>
        </w:tc>
        <w:tc>
          <w:tcPr>
            <w:tcW w:w="1159" w:type="pct"/>
            <w:vAlign w:val="center"/>
          </w:tcPr>
          <w:p w:rsidRPr="000E5B7B" w:rsidR="009A0851" w:rsidP="000E5B7B" w:rsidRDefault="00314715" w14:paraId="05F3E094" w14:textId="732E55CF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  <w:r>
              <w:rPr>
                <w:rFonts w:cs="Arial"/>
                <w:iCs/>
              </w:rPr>
              <w:t>19/11/2020</w:t>
            </w:r>
          </w:p>
        </w:tc>
        <w:tc>
          <w:tcPr>
            <w:tcW w:w="884" w:type="pct"/>
            <w:vAlign w:val="center"/>
          </w:tcPr>
          <w:p w:rsidRPr="000E5B7B" w:rsidR="009A0851" w:rsidP="000E5B7B" w:rsidRDefault="009A0851" w14:paraId="05F3E095" w14:textId="77777777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</w:tr>
      <w:tr w:rsidRPr="000E5B7B" w:rsidR="009A0851" w:rsidTr="00A91A74" w14:paraId="05F3E09C" w14:textId="77777777">
        <w:tc>
          <w:tcPr>
            <w:tcW w:w="1545" w:type="pct"/>
            <w:vAlign w:val="center"/>
          </w:tcPr>
          <w:p w:rsidRPr="000E5B7B" w:rsidR="009A0851" w:rsidP="000E5B7B" w:rsidRDefault="009A0851" w14:paraId="05F3E098" w14:textId="2A6980B7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  <w:tc>
          <w:tcPr>
            <w:tcW w:w="1411" w:type="pct"/>
            <w:vAlign w:val="center"/>
          </w:tcPr>
          <w:p w:rsidRPr="000E5B7B" w:rsidR="009A0851" w:rsidP="000E5B7B" w:rsidRDefault="009A0851" w14:paraId="05F3E099" w14:textId="01BF7EA0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  <w:tc>
          <w:tcPr>
            <w:tcW w:w="1159" w:type="pct"/>
            <w:vAlign w:val="center"/>
          </w:tcPr>
          <w:p w:rsidRPr="000E5B7B" w:rsidR="009A0851" w:rsidP="000E5B7B" w:rsidRDefault="009A0851" w14:paraId="05F3E09A" w14:textId="77777777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  <w:tc>
          <w:tcPr>
            <w:tcW w:w="884" w:type="pct"/>
            <w:vAlign w:val="center"/>
          </w:tcPr>
          <w:p w:rsidRPr="000E5B7B" w:rsidR="009A0851" w:rsidP="000E5B7B" w:rsidRDefault="009A0851" w14:paraId="05F3E09B" w14:textId="77777777">
            <w:pPr>
              <w:pStyle w:val="Tabletext"/>
              <w:spacing w:before="120"/>
              <w:jc w:val="center"/>
              <w:rPr>
                <w:rFonts w:cs="Arial"/>
                <w:iCs/>
              </w:rPr>
            </w:pPr>
          </w:p>
        </w:tc>
      </w:tr>
    </w:tbl>
    <w:p w:rsidRPr="000E5B7B" w:rsidR="008776EF" w:rsidP="008776EF" w:rsidRDefault="008776EF" w14:paraId="05F3E09D" w14:textId="77777777"/>
    <w:p w:rsidRPr="000E5B7B" w:rsidR="008776EF" w:rsidP="008776EF" w:rsidRDefault="008776EF" w14:paraId="05F3E09E" w14:textId="77777777"/>
    <w:p w:rsidRPr="000E5B7B" w:rsidR="008776EF" w:rsidP="008776EF" w:rsidRDefault="008776EF" w14:paraId="05F3E09F" w14:textId="77777777">
      <w:pPr>
        <w:rPr>
          <w:rFonts w:cs="Arial"/>
          <w:color w:val="0000FF"/>
        </w:rPr>
      </w:pPr>
    </w:p>
    <w:p w:rsidRPr="000E5B7B" w:rsidR="008776EF" w:rsidP="00F94302" w:rsidRDefault="008776EF" w14:paraId="05F3E0A0" w14:textId="77777777">
      <w:pPr>
        <w:pStyle w:val="Ttulo"/>
      </w:pPr>
      <w:r w:rsidRPr="000E5B7B">
        <w:rPr>
          <w:rFonts w:cs="Arial"/>
          <w:b w:val="0"/>
          <w:color w:val="0000FF"/>
          <w:sz w:val="20"/>
          <w:szCs w:val="24"/>
          <w:lang w:eastAsia="es-ES"/>
        </w:rPr>
        <w:br w:type="page"/>
      </w:r>
      <w:r w:rsidRPr="000E5B7B">
        <w:lastRenderedPageBreak/>
        <w:t>Contenido</w:t>
      </w:r>
    </w:p>
    <w:p w:rsidRPr="000E5B7B" w:rsidR="008776EF" w:rsidP="008776EF" w:rsidRDefault="008776EF" w14:paraId="05F3E0A1" w14:textId="77777777">
      <w:r w:rsidRPr="000E5B7B">
        <w:t xml:space="preserve"> </w:t>
      </w:r>
    </w:p>
    <w:p w:rsidR="009A6B4C" w:rsidRDefault="006613C3" w14:paraId="14B79F44" w14:textId="77777777">
      <w:pPr>
        <w:pStyle w:val="TDC1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r w:rsidRPr="6605CB56">
        <w:rPr>
          <w:b w:val="0"/>
          <w:sz w:val="20"/>
        </w:rPr>
        <w:fldChar w:fldCharType="begin"/>
      </w:r>
      <w:r w:rsidRPr="00F94302" w:rsidR="006F6D0D">
        <w:rPr>
          <w:b w:val="0"/>
          <w:sz w:val="20"/>
        </w:rPr>
        <w:instrText xml:space="preserve"> TOC \o "1-3" \h \z \u </w:instrText>
      </w:r>
      <w:r w:rsidRPr="6605CB56">
        <w:rPr>
          <w:b w:val="0"/>
          <w:sz w:val="20"/>
        </w:rPr>
        <w:fldChar w:fldCharType="separate"/>
      </w:r>
      <w:hyperlink w:history="1" w:anchor="_Toc468125410">
        <w:r w:rsidRPr="000A5232" w:rsidR="009A6B4C">
          <w:rPr>
            <w:rStyle w:val="Hipervnculo"/>
            <w:noProof/>
          </w:rPr>
          <w:t>1.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Información General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_Toc468125410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6365A2E8" w14:textId="77777777">
      <w:pPr>
        <w:pStyle w:val="TDC1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1">
        <w:r w:rsidRPr="000A5232" w:rsidR="009A6B4C">
          <w:rPr>
            <w:rStyle w:val="Hipervnculo"/>
            <w:noProof/>
          </w:rPr>
          <w:t>2.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Análisis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_Toc468125411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4D2788C1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2">
        <w:r w:rsidRPr="000A5232" w:rsidR="009A6B4C">
          <w:rPr>
            <w:rStyle w:val="Hipervnculo"/>
            <w:noProof/>
          </w:rPr>
          <w:t>2.1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Especificación del Requerimiento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_Toc468125412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00B6323A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3">
        <w:r w:rsidRPr="000A5232" w:rsidR="009A6B4C">
          <w:rPr>
            <w:rStyle w:val="Hipervnculo"/>
            <w:noProof/>
          </w:rPr>
          <w:t>2.2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Criterios de aceptación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_Toc468125413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68B193F0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4">
        <w:r w:rsidRPr="000A5232" w:rsidR="009A6B4C">
          <w:rPr>
            <w:rStyle w:val="Hipervnculo"/>
            <w:noProof/>
          </w:rPr>
          <w:t>2.3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Información anexa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_Toc468125414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1594BF4D" w14:textId="77777777">
      <w:pPr>
        <w:pStyle w:val="TDC1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7">
        <w:r w:rsidRPr="000A5232" w:rsidR="009A6B4C">
          <w:rPr>
            <w:rStyle w:val="Hipervnculo"/>
            <w:noProof/>
          </w:rPr>
          <w:t>3.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Diseño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_Toc468125417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067B9E94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8">
        <w:r w:rsidRPr="000A5232" w:rsidR="009A6B4C">
          <w:rPr>
            <w:rStyle w:val="Hipervnculo"/>
            <w:noProof/>
          </w:rPr>
          <w:t>3.1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Alternativas de solución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_Toc468125418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Pr="00D03158" w:rsidR="009A6B4C" w:rsidP="00D03158" w:rsidRDefault="00AF44AA" w14:paraId="5C4660C7" w14:textId="06F1A800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19">
        <w:r w:rsidRPr="000A5232" w:rsidR="009A6B4C">
          <w:rPr>
            <w:rStyle w:val="Hipervnculo"/>
            <w:noProof/>
          </w:rPr>
          <w:t>3.2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Descripción de la solución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_Toc468125419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3AFB5F9E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4">
        <w:r w:rsidRPr="000A5232" w:rsidR="009A6B4C">
          <w:rPr>
            <w:rStyle w:val="Hipervnculo"/>
            <w:noProof/>
          </w:rPr>
          <w:t>3.3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Dependencias y Restricciones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_Toc468125424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6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588FF0C3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5">
        <w:r w:rsidRPr="000A5232" w:rsidR="009A6B4C">
          <w:rPr>
            <w:rStyle w:val="Hipervnculo"/>
            <w:noProof/>
          </w:rPr>
          <w:t>3.4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Interfaces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_Toc468125425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251443CE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6">
        <w:r w:rsidRPr="000A5232" w:rsidR="009A6B4C">
          <w:rPr>
            <w:rStyle w:val="Hipervnculo"/>
            <w:noProof/>
          </w:rPr>
          <w:t>3.5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Diagrama de componentes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_Toc468125426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1579FCF2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7">
        <w:r w:rsidRPr="000A5232" w:rsidR="009A6B4C">
          <w:rPr>
            <w:rStyle w:val="Hipervnculo"/>
            <w:noProof/>
          </w:rPr>
          <w:t>3.6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Pruebas unitarias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_Toc468125427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03E991DB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8">
        <w:r w:rsidRPr="000A5232" w:rsidR="009A6B4C">
          <w:rPr>
            <w:rStyle w:val="Hipervnculo"/>
            <w:noProof/>
          </w:rPr>
          <w:t>3.7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Módulos a impactar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_Toc468125428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328D2C0B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29">
        <w:r w:rsidRPr="000A5232" w:rsidR="009A6B4C">
          <w:rPr>
            <w:rStyle w:val="Hipervnculo"/>
            <w:noProof/>
          </w:rPr>
          <w:t>3.8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Integración de Componentes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_Toc468125429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6CDF5F49" w14:textId="77777777">
      <w:pPr>
        <w:pStyle w:val="TDC1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30">
        <w:r w:rsidRPr="000A5232" w:rsidR="009A6B4C">
          <w:rPr>
            <w:rStyle w:val="Hipervnculo"/>
            <w:noProof/>
          </w:rPr>
          <w:t>4.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Plan de Pruebas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_Toc468125430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505763B0" w14:textId="77777777">
      <w:pPr>
        <w:pStyle w:val="TDC2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31">
        <w:r w:rsidRPr="000A5232" w:rsidR="009A6B4C">
          <w:rPr>
            <w:rStyle w:val="Hipervnculo"/>
            <w:noProof/>
          </w:rPr>
          <w:t>4.1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Alcance de las pruebas Integrales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_Toc468125431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AF44AA" w14:paraId="43982DA1" w14:textId="77777777">
      <w:pPr>
        <w:pStyle w:val="TDC1"/>
        <w:tabs>
          <w:tab w:val="left" w:pos="605"/>
        </w:tabs>
        <w:rPr>
          <w:rFonts w:asciiTheme="minorHAnsi" w:hAnsiTheme="minorHAnsi" w:eastAsiaTheme="minorEastAsia" w:cstheme="minorBidi"/>
          <w:b w:val="0"/>
          <w:noProof/>
          <w:sz w:val="22"/>
          <w:szCs w:val="22"/>
          <w:lang w:eastAsia="es-MX"/>
        </w:rPr>
      </w:pPr>
      <w:hyperlink w:history="1" w:anchor="_Toc468125432">
        <w:r w:rsidRPr="000A5232" w:rsidR="009A6B4C">
          <w:rPr>
            <w:rStyle w:val="Hipervnculo"/>
            <w:noProof/>
          </w:rPr>
          <w:t>5.</w:t>
        </w:r>
        <w:r w:rsidR="009A6B4C">
          <w:rPr>
            <w:rFonts w:asciiTheme="minorHAnsi" w:hAnsiTheme="minorHAnsi" w:eastAsiaTheme="minorEastAsia" w:cstheme="minorBidi"/>
            <w:b w:val="0"/>
            <w:noProof/>
            <w:sz w:val="22"/>
            <w:szCs w:val="22"/>
            <w:lang w:eastAsia="es-MX"/>
          </w:rPr>
          <w:tab/>
        </w:r>
        <w:r w:rsidRPr="000A5232" w:rsidR="009A6B4C">
          <w:rPr>
            <w:rStyle w:val="Hipervnculo"/>
            <w:noProof/>
          </w:rPr>
          <w:t>Plan de Instalación</w:t>
        </w:r>
        <w:r w:rsidR="009A6B4C">
          <w:rPr>
            <w:noProof/>
            <w:webHidden/>
          </w:rPr>
          <w:tab/>
        </w:r>
        <w:r w:rsidR="009A6B4C">
          <w:rPr>
            <w:noProof/>
            <w:webHidden/>
          </w:rPr>
          <w:fldChar w:fldCharType="begin"/>
        </w:r>
        <w:r w:rsidR="009A6B4C">
          <w:rPr>
            <w:noProof/>
            <w:webHidden/>
          </w:rPr>
          <w:instrText xml:space="preserve"> PAGEREF _Toc468125432 \h </w:instrText>
        </w:r>
        <w:r w:rsidR="009A6B4C">
          <w:rPr>
            <w:noProof/>
            <w:webHidden/>
          </w:rPr>
        </w:r>
        <w:r w:rsidR="009A6B4C">
          <w:rPr>
            <w:noProof/>
            <w:webHidden/>
          </w:rPr>
          <w:fldChar w:fldCharType="separate"/>
        </w:r>
        <w:r w:rsidR="009A6B4C">
          <w:rPr>
            <w:noProof/>
            <w:webHidden/>
          </w:rPr>
          <w:t>7</w:t>
        </w:r>
        <w:r w:rsidR="009A6B4C">
          <w:rPr>
            <w:noProof/>
            <w:webHidden/>
          </w:rPr>
          <w:fldChar w:fldCharType="end"/>
        </w:r>
      </w:hyperlink>
    </w:p>
    <w:p w:rsidR="009A6B4C" w:rsidRDefault="009A6B4C" w14:paraId="744164B6" w14:textId="1273B4AC">
      <w:pPr>
        <w:pStyle w:val="TDC1"/>
        <w:tabs>
          <w:tab w:val="left" w:pos="605"/>
        </w:tabs>
      </w:pPr>
    </w:p>
    <w:p w:rsidR="00D03158" w:rsidP="00D03158" w:rsidRDefault="00D03158" w14:paraId="66BACB8D" w14:textId="77777777">
      <w:pPr>
        <w:rPr>
          <w:rFonts w:eastAsiaTheme="minorEastAsia"/>
        </w:rPr>
      </w:pPr>
    </w:p>
    <w:p w:rsidRPr="00D03158" w:rsidR="00D03158" w:rsidP="00D03158" w:rsidRDefault="00D03158" w14:paraId="076B46E7" w14:textId="77777777">
      <w:pPr>
        <w:rPr>
          <w:rFonts w:eastAsiaTheme="minorEastAsia"/>
        </w:rPr>
      </w:pPr>
    </w:p>
    <w:p w:rsidR="00FC723B" w:rsidP="6605CB56" w:rsidRDefault="006613C3" w14:paraId="1E91758F" w14:textId="24BBCE1D">
      <w:pPr>
        <w:pStyle w:val="Ttulo"/>
        <w:spacing w:before="100" w:beforeAutospacing="1" w:after="100" w:afterAutospacing="1"/>
      </w:pPr>
      <w:r w:rsidRPr="6605CB56">
        <w:rPr>
          <w:b w:val="0"/>
          <w:sz w:val="20"/>
        </w:rPr>
        <w:fldChar w:fldCharType="end"/>
      </w:r>
      <w:r>
        <w:br w:type="page"/>
      </w:r>
    </w:p>
    <w:p w:rsidR="00FC723B" w:rsidP="6605CB56" w:rsidRDefault="0007733B" w14:paraId="05F3E0B6" w14:textId="345C8D59">
      <w:pPr>
        <w:pStyle w:val="Ttulo"/>
        <w:spacing w:before="100" w:beforeAutospacing="1" w:after="100" w:afterAutospacing="1"/>
      </w:pPr>
      <w:r>
        <w:lastRenderedPageBreak/>
        <w:t>Nota Técnica</w:t>
      </w:r>
    </w:p>
    <w:p w:rsidR="00FC723B" w:rsidP="006D3AA1" w:rsidRDefault="005B2E4C" w14:paraId="05F3E0B7" w14:textId="37038E1F">
      <w:pPr>
        <w:pStyle w:val="Ttulo1"/>
        <w:spacing w:before="240"/>
      </w:pPr>
      <w:bookmarkStart w:name="_Toc468125410" w:id="0"/>
      <w:r>
        <w:t xml:space="preserve">Información </w:t>
      </w:r>
      <w:r w:rsidR="0007733B">
        <w:t>General</w:t>
      </w:r>
      <w:bookmarkEnd w:id="0"/>
    </w:p>
    <w:p w:rsidRPr="00345B2E" w:rsidR="00345B2E" w:rsidP="00345B2E" w:rsidRDefault="00345B2E" w14:paraId="1E6FFFC0" w14:textId="65109820">
      <w:r>
        <w:t>Se solicita un sistema en donde permita que las unidades administrativas del INFODF puedan cargar lo</w:t>
      </w:r>
      <w:r w:rsidR="003A2517">
        <w:t>s</w:t>
      </w:r>
      <w:r>
        <w:t xml:space="preserve"> documentos requeridos para el llenado de los formatos correspondientes para las Obligaciones de Transparencia.</w:t>
      </w:r>
    </w:p>
    <w:p w:rsidR="00F63F5C" w:rsidP="00F63F5C" w:rsidRDefault="0007733B" w14:paraId="05F3E0B8" w14:textId="79CD8A3C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cs="Arial"/>
          <w:color w:val="000000"/>
          <w:sz w:val="23"/>
          <w:szCs w:val="23"/>
        </w:rPr>
      </w:pPr>
      <w:r>
        <w:rPr>
          <w:b/>
        </w:rPr>
        <w:t>ID Requerimiento</w:t>
      </w:r>
      <w:r w:rsidRPr="005B2E4C" w:rsidR="005B2E4C">
        <w:rPr>
          <w:b/>
        </w:rPr>
        <w:t xml:space="preserve">: </w:t>
      </w:r>
      <w:r w:rsidR="00345B2E">
        <w:rPr>
          <w:b/>
        </w:rPr>
        <w:t>No.1</w:t>
      </w:r>
      <w:r w:rsidR="00A752FB">
        <w:rPr>
          <w:b/>
        </w:rPr>
        <w:t xml:space="preserve"> </w:t>
      </w:r>
    </w:p>
    <w:p w:rsidRPr="00206659" w:rsidR="00206659" w:rsidP="005B2E4C" w:rsidRDefault="0007733B" w14:paraId="05F3E0B9" w14:textId="0C06D799">
      <w:pPr>
        <w:rPr>
          <w:rFonts w:cs="Arial"/>
          <w:color w:val="000000"/>
        </w:rPr>
      </w:pPr>
      <w:r>
        <w:rPr>
          <w:b/>
        </w:rPr>
        <w:t>Nombre del Requerimiento</w:t>
      </w:r>
      <w:r w:rsidRPr="005B2E4C" w:rsidR="005B2E4C">
        <w:rPr>
          <w:b/>
        </w:rPr>
        <w:t>:</w:t>
      </w:r>
      <w:r w:rsidRPr="00560A89" w:rsidR="005B2E4C">
        <w:t xml:space="preserve"> </w:t>
      </w:r>
      <w:r w:rsidR="00345B2E">
        <w:t>Generador de vínculos para Obligaciones de Trasparencia</w:t>
      </w:r>
    </w:p>
    <w:p w:rsidR="001207DF" w:rsidP="001207DF" w:rsidRDefault="001207DF" w14:paraId="05F3E0BB" w14:textId="77777777">
      <w:pPr>
        <w:pStyle w:val="Ttulo1"/>
        <w:spacing w:before="240"/>
      </w:pPr>
      <w:bookmarkStart w:name="_Toc318189319" w:id="1"/>
      <w:bookmarkStart w:name="_Toc468125411" w:id="2"/>
      <w:r>
        <w:t>Análisis</w:t>
      </w:r>
      <w:bookmarkEnd w:id="1"/>
      <w:bookmarkEnd w:id="2"/>
    </w:p>
    <w:p w:rsidR="001207DF" w:rsidP="001207DF" w:rsidRDefault="001207DF" w14:paraId="05F3E0BC" w14:textId="2F4A2619">
      <w:pPr>
        <w:pStyle w:val="Ttulo2"/>
      </w:pPr>
      <w:bookmarkStart w:name="_Toc318189320" w:id="3"/>
      <w:bookmarkStart w:name="_Toc468125412" w:id="4"/>
      <w:r>
        <w:t>Especificación del Requerimiento</w:t>
      </w:r>
      <w:bookmarkEnd w:id="3"/>
      <w:bookmarkEnd w:id="4"/>
      <w:r w:rsidRPr="005B2E4C">
        <w:t xml:space="preserve"> </w:t>
      </w:r>
    </w:p>
    <w:p w:rsidR="00625D13" w:rsidP="0078783D" w:rsidRDefault="00625D13" w14:paraId="1C7E0668" w14:textId="393D72E1">
      <w:pPr>
        <w:pStyle w:val="Prrafodelista"/>
        <w:numPr>
          <w:ilvl w:val="0"/>
          <w:numId w:val="35"/>
        </w:numPr>
        <w:rPr>
          <w:rFonts w:cs="Arial"/>
          <w:color w:val="000000"/>
        </w:rPr>
      </w:pPr>
      <w:r w:rsidRPr="69898B30">
        <w:rPr>
          <w:rFonts w:cs="Arial"/>
          <w:color w:val="000000" w:themeColor="text1"/>
        </w:rPr>
        <w:t xml:space="preserve">Se solicita que el sistema permita al usuario </w:t>
      </w:r>
      <w:proofErr w:type="spellStart"/>
      <w:r w:rsidRPr="69898B30">
        <w:rPr>
          <w:rFonts w:cs="Arial"/>
          <w:color w:val="000000" w:themeColor="text1"/>
        </w:rPr>
        <w:t>loguearse</w:t>
      </w:r>
      <w:proofErr w:type="spellEnd"/>
      <w:r w:rsidRPr="69898B30">
        <w:rPr>
          <w:rFonts w:cs="Arial"/>
          <w:color w:val="000000" w:themeColor="text1"/>
        </w:rPr>
        <w:t xml:space="preserve"> y recuperar su contraseña mediante su correo electrónico</w:t>
      </w:r>
      <w:r w:rsidRPr="69898B30" w:rsidR="001C24A9">
        <w:rPr>
          <w:rFonts w:cs="Arial"/>
          <w:color w:val="000000" w:themeColor="text1"/>
        </w:rPr>
        <w:t xml:space="preserve"> institucional. </w:t>
      </w:r>
    </w:p>
    <w:p w:rsidR="0078783D" w:rsidP="002E4682" w:rsidRDefault="0078783D" w14:paraId="4B851D73" w14:textId="641DA633">
      <w:pPr>
        <w:pStyle w:val="Prrafodelista"/>
        <w:numPr>
          <w:ilvl w:val="0"/>
          <w:numId w:val="35"/>
        </w:numPr>
        <w:rPr>
          <w:rFonts w:cs="Arial"/>
          <w:color w:val="000000"/>
        </w:rPr>
      </w:pPr>
      <w:r w:rsidRPr="3D7BA74F">
        <w:rPr>
          <w:rFonts w:cs="Arial"/>
          <w:color w:val="000000" w:themeColor="text1"/>
        </w:rPr>
        <w:t xml:space="preserve">Una vez que haya ingresado al sistema </w:t>
      </w:r>
      <w:r w:rsidRPr="3D7BA74F" w:rsidR="002D43E0">
        <w:rPr>
          <w:rFonts w:cs="Arial"/>
          <w:color w:val="000000" w:themeColor="text1"/>
        </w:rPr>
        <w:t xml:space="preserve">podrá visualizar </w:t>
      </w:r>
      <w:r w:rsidRPr="3D7BA74F" w:rsidR="040C3FFE">
        <w:rPr>
          <w:rFonts w:cs="Arial"/>
          <w:color w:val="000000" w:themeColor="text1"/>
        </w:rPr>
        <w:t>la página principal.</w:t>
      </w:r>
    </w:p>
    <w:p w:rsidR="0078783D" w:rsidP="3D7BA74F" w:rsidRDefault="1132CBF8" w14:paraId="6AE5CAFA" w14:textId="0D5CC665">
      <w:pPr>
        <w:pStyle w:val="Prrafodelista"/>
        <w:numPr>
          <w:ilvl w:val="0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 xml:space="preserve">En la página principal se </w:t>
      </w:r>
      <w:r w:rsidRPr="3D7BA74F" w:rsidR="002D43E0">
        <w:rPr>
          <w:rFonts w:cs="Arial"/>
          <w:color w:val="000000" w:themeColor="text1"/>
        </w:rPr>
        <w:t>visualizar</w:t>
      </w:r>
      <w:r w:rsidRPr="3D7BA74F" w:rsidR="1DBBBED4">
        <w:rPr>
          <w:rFonts w:cs="Arial"/>
          <w:color w:val="000000" w:themeColor="text1"/>
        </w:rPr>
        <w:t>á</w:t>
      </w:r>
      <w:r w:rsidRPr="3D7BA74F" w:rsidR="59E8AF05">
        <w:rPr>
          <w:rFonts w:cs="Arial"/>
          <w:color w:val="000000" w:themeColor="text1"/>
        </w:rPr>
        <w:t xml:space="preserve"> </w:t>
      </w:r>
      <w:r w:rsidRPr="3D7BA74F" w:rsidR="5AAA8E4E">
        <w:rPr>
          <w:rFonts w:cs="Arial"/>
          <w:color w:val="000000" w:themeColor="text1"/>
        </w:rPr>
        <w:t>en la parte superior el nombre del usuario en el área a la pertenece.</w:t>
      </w:r>
    </w:p>
    <w:p w:rsidR="0078783D" w:rsidP="3D7BA74F" w:rsidRDefault="6998FD5D" w14:paraId="6686C409" w14:textId="3A1FF7F3">
      <w:pPr>
        <w:pStyle w:val="Prrafodelista"/>
        <w:numPr>
          <w:ilvl w:val="0"/>
          <w:numId w:val="35"/>
        </w:numPr>
        <w:rPr>
          <w:rFonts w:eastAsia="Arial" w:cs="Arial"/>
          <w:color w:val="000000"/>
        </w:rPr>
      </w:pPr>
      <w:r w:rsidRPr="2220D8A0" w:rsidR="36E267BA">
        <w:rPr>
          <w:rFonts w:cs="Arial"/>
          <w:color w:val="000000" w:themeColor="text1" w:themeTint="FF" w:themeShade="FF"/>
        </w:rPr>
        <w:t xml:space="preserve">Así como </w:t>
      </w:r>
      <w:r w:rsidRPr="2220D8A0" w:rsidR="7FEAB782">
        <w:rPr>
          <w:rFonts w:cs="Arial"/>
          <w:color w:val="000000" w:themeColor="text1" w:themeTint="FF" w:themeShade="FF"/>
        </w:rPr>
        <w:t xml:space="preserve">mostrar </w:t>
      </w:r>
      <w:r w:rsidRPr="2220D8A0" w:rsidR="36E267BA">
        <w:rPr>
          <w:rFonts w:cs="Arial"/>
          <w:color w:val="000000" w:themeColor="text1" w:themeTint="FF" w:themeShade="FF"/>
        </w:rPr>
        <w:t xml:space="preserve">las </w:t>
      </w:r>
      <w:r w:rsidRPr="2220D8A0" w:rsidR="11B1982E">
        <w:rPr>
          <w:rFonts w:cs="Arial"/>
          <w:color w:val="000000" w:themeColor="text1" w:themeTint="FF" w:themeShade="FF"/>
        </w:rPr>
        <w:t>4 listas desplegables que en su contenido sea en el siguiente orden:</w:t>
      </w:r>
    </w:p>
    <w:p w:rsidR="0078783D" w:rsidP="3D7BA74F" w:rsidRDefault="6998FD5D" w14:paraId="62C51A49" w14:textId="609BBE3B">
      <w:pPr>
        <w:pStyle w:val="Prrafodelista"/>
        <w:numPr>
          <w:ilvl w:val="0"/>
          <w:numId w:val="42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Artículo. Solo se podrá elegir una opción ya precargada.</w:t>
      </w:r>
    </w:p>
    <w:p w:rsidR="0078783D" w:rsidP="3D7BA74F" w:rsidRDefault="6998FD5D" w14:paraId="27D1C807" w14:textId="4602A4BF">
      <w:pPr>
        <w:pStyle w:val="Prrafodelista"/>
        <w:numPr>
          <w:ilvl w:val="0"/>
          <w:numId w:val="42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Fracción. Solo se podrá elegir una opción ya precargada.</w:t>
      </w:r>
    </w:p>
    <w:p w:rsidR="0078783D" w:rsidP="3D7BA74F" w:rsidRDefault="6998FD5D" w14:paraId="665E2FFA" w14:textId="48E6F2C4">
      <w:pPr>
        <w:pStyle w:val="Prrafodelista"/>
        <w:numPr>
          <w:ilvl w:val="0"/>
          <w:numId w:val="42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Año. Solo se podrá elegir una opción ya precargada.</w:t>
      </w:r>
    </w:p>
    <w:p w:rsidR="0078783D" w:rsidP="3D7BA74F" w:rsidRDefault="6998FD5D" w14:paraId="5C3B4FCB" w14:textId="49838EAD">
      <w:pPr>
        <w:pStyle w:val="Prrafodelista"/>
        <w:numPr>
          <w:ilvl w:val="0"/>
          <w:numId w:val="42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Trimestre. Solo se podrá elegir una opción.</w:t>
      </w:r>
    </w:p>
    <w:p w:rsidR="0078783D" w:rsidP="3D7BA74F" w:rsidRDefault="5682C9F6" w14:paraId="739D6018" w14:textId="26BEF9A5">
      <w:pPr>
        <w:pStyle w:val="Prrafodelista"/>
        <w:numPr>
          <w:ilvl w:val="0"/>
          <w:numId w:val="35"/>
        </w:numPr>
        <w:spacing w:after="0" w:line="259" w:lineRule="auto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Con la selección anterior de deberá mostrar dentro</w:t>
      </w:r>
      <w:r w:rsidRPr="3D7BA74F" w:rsidR="5AAA8E4E">
        <w:rPr>
          <w:rFonts w:cs="Arial"/>
          <w:color w:val="000000" w:themeColor="text1"/>
        </w:rPr>
        <w:t xml:space="preserve"> de la página principal se visualizan</w:t>
      </w:r>
      <w:r w:rsidRPr="3D7BA74F" w:rsidR="78FAC28C">
        <w:rPr>
          <w:rFonts w:cs="Arial"/>
          <w:color w:val="000000" w:themeColor="text1"/>
        </w:rPr>
        <w:t xml:space="preserve"> en una tabla</w:t>
      </w:r>
      <w:r w:rsidRPr="3D7BA74F" w:rsidR="5AAA8E4E">
        <w:rPr>
          <w:rFonts w:cs="Arial"/>
          <w:color w:val="000000" w:themeColor="text1"/>
        </w:rPr>
        <w:t xml:space="preserve"> los archivos ya cargados previamente</w:t>
      </w:r>
      <w:r w:rsidRPr="3D7BA74F" w:rsidR="77A5252E">
        <w:rPr>
          <w:rFonts w:cs="Arial"/>
          <w:color w:val="000000" w:themeColor="text1"/>
        </w:rPr>
        <w:t xml:space="preserve"> o en su caso vacío al ser la primera carga</w:t>
      </w:r>
      <w:r w:rsidRPr="3D7BA74F" w:rsidR="019A8CCA">
        <w:rPr>
          <w:rFonts w:cs="Arial"/>
          <w:color w:val="000000" w:themeColor="text1"/>
        </w:rPr>
        <w:t xml:space="preserve">, la tabla antes mencionada </w:t>
      </w:r>
      <w:r w:rsidRPr="3D7BA74F" w:rsidR="10C5AAA2">
        <w:rPr>
          <w:rFonts w:cs="Arial"/>
          <w:color w:val="000000" w:themeColor="text1"/>
        </w:rPr>
        <w:t>debe contar con las siguientes columnas:</w:t>
      </w:r>
    </w:p>
    <w:p w:rsidR="0078783D" w:rsidP="3D7BA74F" w:rsidRDefault="10C5AAA2" w14:paraId="2533C925" w14:textId="2D780875">
      <w:pPr>
        <w:pStyle w:val="Prrafodelista"/>
        <w:numPr>
          <w:ilvl w:val="0"/>
          <w:numId w:val="41"/>
        </w:numPr>
        <w:spacing w:after="0" w:line="259" w:lineRule="auto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 xml:space="preserve">Nomenclatura </w:t>
      </w:r>
    </w:p>
    <w:p w:rsidR="0078783D" w:rsidP="3D7BA74F" w:rsidRDefault="10C5AAA2" w14:paraId="09378681" w14:textId="3AA1C924">
      <w:pPr>
        <w:pStyle w:val="Prrafodelista"/>
        <w:numPr>
          <w:ilvl w:val="0"/>
          <w:numId w:val="41"/>
        </w:numPr>
        <w:spacing w:after="0" w:line="259" w:lineRule="auto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Fecha (</w:t>
      </w:r>
      <w:proofErr w:type="spellStart"/>
      <w:r w:rsidRPr="3D7BA74F">
        <w:rPr>
          <w:rFonts w:cs="Arial"/>
          <w:color w:val="000000" w:themeColor="text1"/>
        </w:rPr>
        <w:t>dd</w:t>
      </w:r>
      <w:proofErr w:type="spellEnd"/>
      <w:r w:rsidRPr="3D7BA74F">
        <w:rPr>
          <w:rFonts w:cs="Arial"/>
          <w:color w:val="000000" w:themeColor="text1"/>
        </w:rPr>
        <w:t>/mm/</w:t>
      </w:r>
      <w:proofErr w:type="spellStart"/>
      <w:r w:rsidRPr="3D7BA74F">
        <w:rPr>
          <w:rFonts w:cs="Arial"/>
          <w:color w:val="000000" w:themeColor="text1"/>
        </w:rPr>
        <w:t>aaaa</w:t>
      </w:r>
      <w:proofErr w:type="spellEnd"/>
      <w:r w:rsidRPr="3D7BA74F">
        <w:rPr>
          <w:rFonts w:cs="Arial"/>
          <w:color w:val="000000" w:themeColor="text1"/>
        </w:rPr>
        <w:t xml:space="preserve"> </w:t>
      </w:r>
      <w:proofErr w:type="spellStart"/>
      <w:r w:rsidRPr="3D7BA74F">
        <w:rPr>
          <w:rFonts w:cs="Arial"/>
          <w:color w:val="000000" w:themeColor="text1"/>
        </w:rPr>
        <w:t>hh:</w:t>
      </w:r>
      <w:proofErr w:type="gramStart"/>
      <w:r w:rsidRPr="3D7BA74F">
        <w:rPr>
          <w:rFonts w:cs="Arial"/>
          <w:color w:val="000000" w:themeColor="text1"/>
        </w:rPr>
        <w:t>mm:ss</w:t>
      </w:r>
      <w:proofErr w:type="spellEnd"/>
      <w:proofErr w:type="gramEnd"/>
      <w:r w:rsidRPr="3D7BA74F">
        <w:rPr>
          <w:rFonts w:cs="Arial"/>
          <w:color w:val="000000" w:themeColor="text1"/>
        </w:rPr>
        <w:t>)</w:t>
      </w:r>
    </w:p>
    <w:p w:rsidR="0078783D" w:rsidP="3D7BA74F" w:rsidRDefault="10C5AAA2" w14:paraId="602EF0F0" w14:textId="4D0C4D18">
      <w:pPr>
        <w:pStyle w:val="Prrafodelista"/>
        <w:numPr>
          <w:ilvl w:val="0"/>
          <w:numId w:val="41"/>
        </w:numPr>
        <w:spacing w:after="0" w:line="259" w:lineRule="auto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 xml:space="preserve">Tipo de Carga </w:t>
      </w:r>
    </w:p>
    <w:p w:rsidR="0078783D" w:rsidP="3D7BA74F" w:rsidRDefault="2D676878" w14:paraId="053B85A2" w14:textId="73B147D2">
      <w:pPr>
        <w:pStyle w:val="Prrafodelista"/>
        <w:numPr>
          <w:ilvl w:val="0"/>
          <w:numId w:val="41"/>
        </w:numPr>
        <w:spacing w:after="0" w:line="259" w:lineRule="auto"/>
        <w:rPr>
          <w:color w:val="000000" w:themeColor="text1"/>
        </w:rPr>
      </w:pPr>
      <w:r w:rsidRPr="3D7BA74F">
        <w:rPr>
          <w:rFonts w:cs="Arial"/>
          <w:color w:val="000000" w:themeColor="text1"/>
        </w:rPr>
        <w:t>Ruta o vinculo (activo)</w:t>
      </w:r>
    </w:p>
    <w:p w:rsidR="0078783D" w:rsidP="3D7BA74F" w:rsidRDefault="019A8CCA" w14:paraId="709D1871" w14:textId="0AEF23EB">
      <w:pPr>
        <w:pStyle w:val="Prrafodelista"/>
        <w:numPr>
          <w:ilvl w:val="0"/>
          <w:numId w:val="35"/>
        </w:numPr>
        <w:spacing w:after="0" w:line="259" w:lineRule="auto"/>
        <w:rPr>
          <w:color w:val="000000" w:themeColor="text1"/>
        </w:rPr>
      </w:pPr>
      <w:r w:rsidRPr="3D7BA74F">
        <w:rPr>
          <w:rFonts w:cs="Arial"/>
          <w:color w:val="000000" w:themeColor="text1"/>
        </w:rPr>
        <w:t>T</w:t>
      </w:r>
      <w:r w:rsidRPr="3D7BA74F" w:rsidR="5AAA8E4E">
        <w:rPr>
          <w:rFonts w:cs="Arial"/>
          <w:color w:val="000000" w:themeColor="text1"/>
        </w:rPr>
        <w:t>endr</w:t>
      </w:r>
      <w:r w:rsidRPr="3D7BA74F" w:rsidR="0A6BA604">
        <w:rPr>
          <w:rFonts w:cs="Arial"/>
          <w:color w:val="000000" w:themeColor="text1"/>
        </w:rPr>
        <w:t>á</w:t>
      </w:r>
      <w:r w:rsidRPr="3D7BA74F" w:rsidR="5AAA8E4E">
        <w:rPr>
          <w:rFonts w:cs="Arial"/>
          <w:color w:val="000000" w:themeColor="text1"/>
        </w:rPr>
        <w:t xml:space="preserve"> </w:t>
      </w:r>
      <w:r w:rsidRPr="3D7BA74F" w:rsidR="2379BC7F">
        <w:rPr>
          <w:rFonts w:cs="Arial"/>
          <w:color w:val="000000" w:themeColor="text1"/>
        </w:rPr>
        <w:t xml:space="preserve">lo </w:t>
      </w:r>
      <w:r w:rsidRPr="3D7BA74F" w:rsidR="5AAA8E4E">
        <w:rPr>
          <w:rFonts w:cs="Arial"/>
          <w:color w:val="000000" w:themeColor="text1"/>
        </w:rPr>
        <w:t xml:space="preserve">botones </w:t>
      </w:r>
      <w:r w:rsidRPr="3D7BA74F" w:rsidR="08A13AD5">
        <w:rPr>
          <w:rFonts w:cs="Arial"/>
          <w:color w:val="000000" w:themeColor="text1"/>
        </w:rPr>
        <w:t>siguientes</w:t>
      </w:r>
      <w:r w:rsidRPr="3D7BA74F" w:rsidR="1309BEE4">
        <w:rPr>
          <w:rFonts w:cs="Arial"/>
          <w:color w:val="000000" w:themeColor="text1"/>
        </w:rPr>
        <w:t>:</w:t>
      </w:r>
    </w:p>
    <w:p w:rsidR="0078783D" w:rsidP="3D7BA74F" w:rsidRDefault="447BB800" w14:paraId="6DF983B8" w14:textId="7A76714A">
      <w:pPr>
        <w:pStyle w:val="Prrafodelista"/>
        <w:numPr>
          <w:ilvl w:val="1"/>
          <w:numId w:val="35"/>
        </w:numPr>
        <w:rPr>
          <w:rFonts w:eastAsia="Arial" w:cs="Arial"/>
          <w:color w:val="000000"/>
        </w:rPr>
      </w:pPr>
      <w:r w:rsidRPr="2220D8A0" w:rsidR="44178601">
        <w:rPr>
          <w:rFonts w:cs="Arial"/>
          <w:color w:val="000000" w:themeColor="text1" w:themeTint="FF" w:themeShade="FF"/>
        </w:rPr>
        <w:t>[</w:t>
      </w:r>
      <w:r w:rsidRPr="2220D8A0" w:rsidR="52953562">
        <w:rPr>
          <w:rFonts w:cs="Arial"/>
          <w:color w:val="000000" w:themeColor="text1" w:themeTint="FF" w:themeShade="FF"/>
        </w:rPr>
        <w:t>Modificar</w:t>
      </w:r>
      <w:r w:rsidRPr="2220D8A0" w:rsidR="44178601">
        <w:rPr>
          <w:rFonts w:cs="Arial"/>
          <w:color w:val="000000" w:themeColor="text1" w:themeTint="FF" w:themeShade="FF"/>
        </w:rPr>
        <w:t xml:space="preserve">] El botón </w:t>
      </w:r>
      <w:r w:rsidRPr="2220D8A0" w:rsidR="72CCDEF2">
        <w:rPr>
          <w:rFonts w:cs="Arial"/>
          <w:color w:val="000000" w:themeColor="text1" w:themeTint="FF" w:themeShade="FF"/>
        </w:rPr>
        <w:t>permite sustituir un archivo</w:t>
      </w:r>
    </w:p>
    <w:p w:rsidR="0078783D" w:rsidP="3D7BA74F" w:rsidRDefault="447BB800" w14:paraId="18F615DF" w14:textId="03B41560">
      <w:pPr>
        <w:pStyle w:val="Prrafodelista"/>
        <w:numPr>
          <w:ilvl w:val="1"/>
          <w:numId w:val="35"/>
        </w:numPr>
        <w:spacing w:after="0" w:line="259" w:lineRule="auto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[</w:t>
      </w:r>
      <w:r w:rsidRPr="3D7BA74F" w:rsidR="674FBCA2">
        <w:rPr>
          <w:rFonts w:cs="Arial"/>
          <w:color w:val="000000" w:themeColor="text1"/>
        </w:rPr>
        <w:t>Nuevo</w:t>
      </w:r>
      <w:r w:rsidRPr="3D7BA74F">
        <w:rPr>
          <w:rFonts w:cs="Arial"/>
          <w:color w:val="000000" w:themeColor="text1"/>
        </w:rPr>
        <w:t xml:space="preserve">] El botón </w:t>
      </w:r>
      <w:r w:rsidRPr="3D7BA74F" w:rsidR="5D6557B6">
        <w:rPr>
          <w:rFonts w:cs="Arial"/>
          <w:color w:val="000000" w:themeColor="text1"/>
        </w:rPr>
        <w:t>permite subir un nuevo archivo</w:t>
      </w:r>
    </w:p>
    <w:p w:rsidR="0078783D" w:rsidP="3D7BA74F" w:rsidRDefault="0078783D" w14:paraId="40686C96" w14:textId="75A4EFD4">
      <w:pPr>
        <w:spacing w:after="0" w:line="259" w:lineRule="auto"/>
        <w:rPr>
          <w:rFonts w:cs="Arial"/>
          <w:color w:val="000000" w:themeColor="text1"/>
        </w:rPr>
      </w:pPr>
    </w:p>
    <w:p w:rsidR="0078783D" w:rsidP="3D7BA74F" w:rsidRDefault="0BB6C3EE" w14:paraId="486E5140" w14:textId="7A510CD3">
      <w:pPr>
        <w:spacing w:after="0" w:line="259" w:lineRule="auto"/>
        <w:ind w:left="720"/>
        <w:rPr>
          <w:rFonts w:cs="Arial"/>
          <w:color w:val="000000" w:themeColor="text1"/>
        </w:rPr>
      </w:pPr>
      <w:r w:rsidRPr="3D7BA74F">
        <w:rPr>
          <w:rFonts w:cs="Arial"/>
          <w:color w:val="000000" w:themeColor="text1"/>
        </w:rPr>
        <w:t>Si el usuario decide modificar un Archivo:</w:t>
      </w:r>
    </w:p>
    <w:p w:rsidR="0078783D" w:rsidP="3D7BA74F" w:rsidRDefault="6324AB1A" w14:paraId="749C5C85" w14:textId="3CD14B8D">
      <w:pPr>
        <w:pStyle w:val="Prrafodelista"/>
        <w:numPr>
          <w:ilvl w:val="0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b/>
          <w:bCs/>
          <w:color w:val="000000" w:themeColor="text1"/>
        </w:rPr>
        <w:t>[Modificar]</w:t>
      </w:r>
      <w:r w:rsidRPr="3D7BA74F">
        <w:rPr>
          <w:rFonts w:cs="Arial"/>
          <w:color w:val="000000" w:themeColor="text1"/>
        </w:rPr>
        <w:t xml:space="preserve"> </w:t>
      </w:r>
      <w:r w:rsidRPr="3D7BA74F" w:rsidR="122191B1">
        <w:rPr>
          <w:rFonts w:cs="Arial"/>
          <w:color w:val="000000" w:themeColor="text1"/>
        </w:rPr>
        <w:t xml:space="preserve">Al seleccionar este botón deberán ser visibles los </w:t>
      </w:r>
      <w:proofErr w:type="gramStart"/>
      <w:r w:rsidRPr="3D7BA74F" w:rsidR="122191B1">
        <w:rPr>
          <w:rFonts w:cs="Arial"/>
          <w:color w:val="000000" w:themeColor="text1"/>
        </w:rPr>
        <w:t xml:space="preserve">botones </w:t>
      </w:r>
      <w:r w:rsidRPr="3D7BA74F">
        <w:rPr>
          <w:rFonts w:cs="Arial"/>
          <w:color w:val="000000" w:themeColor="text1"/>
        </w:rPr>
        <w:t xml:space="preserve"> </w:t>
      </w:r>
      <w:r w:rsidRPr="3D7BA74F" w:rsidR="68657162">
        <w:rPr>
          <w:rFonts w:cs="Arial"/>
          <w:color w:val="000000" w:themeColor="text1"/>
        </w:rPr>
        <w:t>Subir</w:t>
      </w:r>
      <w:proofErr w:type="gramEnd"/>
      <w:r w:rsidRPr="3D7BA74F" w:rsidR="68657162">
        <w:rPr>
          <w:rFonts w:cs="Arial"/>
          <w:color w:val="000000" w:themeColor="text1"/>
        </w:rPr>
        <w:t xml:space="preserve"> archivo y Seleccionar los cuales se describen:</w:t>
      </w:r>
    </w:p>
    <w:p w:rsidR="0078783D" w:rsidP="3D7BA74F" w:rsidRDefault="59481EA8" w14:paraId="5EDE0DD2" w14:textId="20FDE976">
      <w:pPr>
        <w:pStyle w:val="Prrafodelista"/>
        <w:numPr>
          <w:ilvl w:val="1"/>
          <w:numId w:val="35"/>
        </w:numPr>
        <w:rPr>
          <w:rFonts w:eastAsia="Arial" w:cs="Arial"/>
          <w:b w:val="1"/>
          <w:bCs w:val="1"/>
          <w:color w:val="000000"/>
        </w:rPr>
      </w:pPr>
      <w:r w:rsidRPr="2220D8A0" w:rsidR="5CC88AFA">
        <w:rPr>
          <w:rFonts w:cs="Arial"/>
          <w:b w:val="1"/>
          <w:bCs w:val="1"/>
          <w:color w:val="000000" w:themeColor="text1" w:themeTint="FF" w:themeShade="FF"/>
        </w:rPr>
        <w:t>[Subir archivo</w:t>
      </w:r>
      <w:proofErr w:type="gramStart"/>
      <w:r w:rsidRPr="2220D8A0" w:rsidR="5CC88AFA">
        <w:rPr>
          <w:rFonts w:cs="Arial"/>
          <w:b w:val="1"/>
          <w:bCs w:val="1"/>
          <w:color w:val="000000" w:themeColor="text1" w:themeTint="FF" w:themeShade="FF"/>
        </w:rPr>
        <w:t>].</w:t>
      </w:r>
      <w:r w:rsidRPr="2220D8A0" w:rsidR="5CC88AFA">
        <w:rPr>
          <w:rFonts w:cs="Arial"/>
          <w:color w:val="000000" w:themeColor="text1" w:themeTint="FF" w:themeShade="FF"/>
        </w:rPr>
        <w:t>-</w:t>
      </w:r>
      <w:proofErr w:type="gramEnd"/>
      <w:r w:rsidRPr="2220D8A0" w:rsidR="5CC88AFA">
        <w:rPr>
          <w:rFonts w:cs="Arial"/>
          <w:color w:val="000000" w:themeColor="text1" w:themeTint="FF" w:themeShade="FF"/>
        </w:rPr>
        <w:t xml:space="preserve"> Se selecciona el o los archivos a subir. Permitirá la búsqueda del archivo y/o archivos a cargar. Los formatos permitidos serán (.</w:t>
      </w:r>
      <w:proofErr w:type="gramStart"/>
      <w:r w:rsidRPr="2220D8A0" w:rsidR="5CC88AFA">
        <w:rPr>
          <w:rFonts w:cs="Arial"/>
          <w:color w:val="000000" w:themeColor="text1" w:themeTint="FF" w:themeShade="FF"/>
        </w:rPr>
        <w:t>PDF,XLS</w:t>
      </w:r>
      <w:proofErr w:type="gramEnd"/>
      <w:r w:rsidRPr="2220D8A0" w:rsidR="5CC88AFA">
        <w:rPr>
          <w:rFonts w:cs="Arial"/>
          <w:color w:val="000000" w:themeColor="text1" w:themeTint="FF" w:themeShade="FF"/>
        </w:rPr>
        <w:t>, XLSX,.DOC,DOX,.PPT, PPTX,</w:t>
      </w:r>
      <w:r w:rsidRPr="2220D8A0" w:rsidR="5CC88AFA">
        <w:rPr>
          <w:rFonts w:ascii="Calibri" w:hAnsi="Calibri" w:cs="Calibri"/>
          <w:sz w:val="22"/>
          <w:szCs w:val="22"/>
        </w:rPr>
        <w:t xml:space="preserve"> JPG,ZIP</w:t>
      </w:r>
      <w:r w:rsidRPr="2220D8A0" w:rsidR="5CC88AFA">
        <w:rPr>
          <w:rFonts w:cs="Arial"/>
          <w:color w:val="000000" w:themeColor="text1" w:themeTint="FF" w:themeShade="FF"/>
        </w:rPr>
        <w:t>)</w:t>
      </w:r>
    </w:p>
    <w:p w:rsidR="0078783D" w:rsidP="3D7BA74F" w:rsidRDefault="59481EA8" w14:paraId="53DA774F" w14:textId="23FFECFA">
      <w:pPr>
        <w:pStyle w:val="Prrafodelista"/>
        <w:numPr>
          <w:ilvl w:val="2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 xml:space="preserve">La carga válida el nombre del archivo que no contenga: no espacios en blanco, caracteres raros, nombres muy largos, los únicos validos serian </w:t>
      </w:r>
      <w:proofErr w:type="gramStart"/>
      <w:r w:rsidRPr="3D7BA74F">
        <w:rPr>
          <w:rFonts w:cs="Arial"/>
          <w:color w:val="000000" w:themeColor="text1"/>
        </w:rPr>
        <w:t>_  y</w:t>
      </w:r>
      <w:proofErr w:type="gramEnd"/>
      <w:r w:rsidRPr="3D7BA74F">
        <w:rPr>
          <w:rFonts w:cs="Arial"/>
          <w:color w:val="000000" w:themeColor="text1"/>
        </w:rPr>
        <w:t xml:space="preserve"> -</w:t>
      </w:r>
    </w:p>
    <w:p w:rsidR="0078783D" w:rsidP="3D7BA74F" w:rsidRDefault="59481EA8" w14:paraId="3C85C20E" w14:textId="523B82FA">
      <w:pPr>
        <w:pStyle w:val="Prrafodelista"/>
        <w:numPr>
          <w:ilvl w:val="1"/>
          <w:numId w:val="35"/>
        </w:numPr>
        <w:rPr>
          <w:rFonts w:eastAsia="Arial" w:cs="Arial"/>
          <w:b/>
          <w:bCs/>
          <w:color w:val="000000"/>
        </w:rPr>
      </w:pPr>
      <w:r w:rsidRPr="3D7BA74F">
        <w:rPr>
          <w:rFonts w:cs="Arial"/>
          <w:b/>
          <w:bCs/>
          <w:color w:val="000000" w:themeColor="text1"/>
        </w:rPr>
        <w:t>[Seleccionar]</w:t>
      </w:r>
      <w:r w:rsidRPr="3D7BA74F">
        <w:rPr>
          <w:rFonts w:cs="Arial"/>
          <w:color w:val="000000" w:themeColor="text1"/>
        </w:rPr>
        <w:t xml:space="preserve"> Una vez elegido el archivo y/o archivos se da clic para completar la acción.</w:t>
      </w:r>
    </w:p>
    <w:p w:rsidR="0078783D" w:rsidP="3D7BA74F" w:rsidRDefault="6324AB1A" w14:paraId="19C10ED7" w14:textId="226050EA">
      <w:pPr>
        <w:pStyle w:val="Prrafodelista"/>
        <w:numPr>
          <w:ilvl w:val="0"/>
          <w:numId w:val="35"/>
        </w:numPr>
        <w:rPr>
          <w:color w:val="000000"/>
        </w:rPr>
      </w:pPr>
      <w:r w:rsidRPr="2220D8A0" w:rsidR="39F6EF6B">
        <w:rPr>
          <w:rFonts w:cs="Arial"/>
          <w:color w:val="000000" w:themeColor="text1" w:themeTint="FF" w:themeShade="FF"/>
        </w:rPr>
        <w:t xml:space="preserve">y </w:t>
      </w:r>
      <w:r w:rsidRPr="2220D8A0" w:rsidR="71A08DB5">
        <w:rPr>
          <w:rFonts w:cs="Arial"/>
          <w:color w:val="000000" w:themeColor="text1" w:themeTint="FF" w:themeShade="FF"/>
        </w:rPr>
        <w:t>una vez seleccionados se tienen las tres opciones:</w:t>
      </w:r>
    </w:p>
    <w:p w:rsidR="0078783D" w:rsidP="3D7BA74F" w:rsidRDefault="12546701" w14:paraId="1256E51C" w14:textId="6CFD42B1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/>
        </w:rPr>
      </w:pPr>
      <w:r w:rsidRPr="2220D8A0" w:rsidR="71A08DB5">
        <w:rPr>
          <w:rFonts w:cs="Arial"/>
          <w:b w:val="1"/>
          <w:bCs w:val="1"/>
          <w:color w:val="000000" w:themeColor="text1" w:themeTint="FF" w:themeShade="FF"/>
        </w:rPr>
        <w:t>[Regresar]</w:t>
      </w:r>
    </w:p>
    <w:p w:rsidR="0078783D" w:rsidP="3D7BA74F" w:rsidRDefault="12546701" w14:paraId="6C045352" w14:textId="332A732C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/>
        </w:rPr>
      </w:pPr>
      <w:r w:rsidRPr="2220D8A0" w:rsidR="71A08DB5">
        <w:rPr>
          <w:rFonts w:cs="Arial"/>
          <w:b w:val="1"/>
          <w:bCs w:val="1"/>
          <w:color w:val="000000" w:themeColor="text1" w:themeTint="FF" w:themeShade="FF"/>
        </w:rPr>
        <w:t>[Actualizar]</w:t>
      </w:r>
    </w:p>
    <w:p w:rsidR="0078783D" w:rsidP="3D7BA74F" w:rsidRDefault="12546701" w14:paraId="66FFBB50" w14:textId="58B39E04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/>
        </w:rPr>
      </w:pPr>
      <w:r w:rsidRPr="2220D8A0" w:rsidR="71A08DB5">
        <w:rPr>
          <w:rFonts w:cs="Arial"/>
          <w:b w:val="1"/>
          <w:bCs w:val="1"/>
          <w:color w:val="000000" w:themeColor="text1" w:themeTint="FF" w:themeShade="FF"/>
        </w:rPr>
        <w:t>[Cancelar]</w:t>
      </w:r>
    </w:p>
    <w:p w:rsidR="0078783D" w:rsidP="3D7BA74F" w:rsidRDefault="35570F94" w14:paraId="2EFCC9AD" w14:textId="3BD9C6E7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Se visualizar una alerta de la cantidad de archivos seleccionados</w:t>
      </w:r>
      <w:r w:rsidRPr="3D7BA74F" w:rsidR="12546701">
        <w:rPr>
          <w:rFonts w:cs="Arial"/>
          <w:color w:val="000000" w:themeColor="text1"/>
        </w:rPr>
        <w:t xml:space="preserve"> “Se actualizarán </w:t>
      </w:r>
      <w:proofErr w:type="spellStart"/>
      <w:r w:rsidRPr="3D7BA74F" w:rsidR="12546701">
        <w:rPr>
          <w:rFonts w:cs="Arial"/>
          <w:color w:val="000000" w:themeColor="text1"/>
        </w:rPr>
        <w:t>xx</w:t>
      </w:r>
      <w:proofErr w:type="spellEnd"/>
      <w:r w:rsidRPr="3D7BA74F" w:rsidR="65271364">
        <w:rPr>
          <w:rFonts w:cs="Arial"/>
          <w:color w:val="000000" w:themeColor="text1"/>
        </w:rPr>
        <w:t xml:space="preserve"> numero de</w:t>
      </w:r>
      <w:r w:rsidRPr="3D7BA74F" w:rsidR="12546701">
        <w:rPr>
          <w:rFonts w:cs="Arial"/>
          <w:color w:val="000000" w:themeColor="text1"/>
        </w:rPr>
        <w:t xml:space="preserve"> archivos” elegir.</w:t>
      </w:r>
    </w:p>
    <w:p w:rsidR="0078783D" w:rsidP="3D7BA74F" w:rsidRDefault="12546701" w14:paraId="7881435B" w14:textId="1BAF17F7">
      <w:pPr>
        <w:pStyle w:val="Prrafodelista"/>
        <w:numPr>
          <w:ilvl w:val="2"/>
          <w:numId w:val="35"/>
        </w:numPr>
        <w:rPr>
          <w:color w:val="000000"/>
        </w:rPr>
      </w:pPr>
      <w:r w:rsidRPr="2220D8A0" w:rsidR="71A08DB5">
        <w:rPr>
          <w:rFonts w:cs="Arial"/>
          <w:b w:val="1"/>
          <w:bCs w:val="1"/>
          <w:color w:val="000000" w:themeColor="text1" w:themeTint="FF" w:themeShade="FF"/>
        </w:rPr>
        <w:t>[Aceptar]</w:t>
      </w:r>
    </w:p>
    <w:p w:rsidR="0078783D" w:rsidP="3D7BA74F" w:rsidRDefault="12546701" w14:paraId="65DC24D5" w14:textId="40D50C62">
      <w:pPr>
        <w:pStyle w:val="Prrafodelista"/>
        <w:numPr>
          <w:ilvl w:val="2"/>
          <w:numId w:val="35"/>
        </w:numPr>
        <w:rPr>
          <w:color w:val="000000"/>
        </w:rPr>
      </w:pPr>
      <w:r w:rsidRPr="3D7BA74F">
        <w:rPr>
          <w:rFonts w:cs="Arial"/>
          <w:b/>
          <w:bCs/>
          <w:color w:val="000000" w:themeColor="text1"/>
        </w:rPr>
        <w:t>[Cancelar]</w:t>
      </w:r>
    </w:p>
    <w:p w:rsidR="0078783D" w:rsidP="3D7BA74F" w:rsidRDefault="53ED7166" w14:paraId="71586ED7" w14:textId="39001DF4">
      <w:pPr>
        <w:pStyle w:val="Prrafodelista"/>
        <w:numPr>
          <w:ilvl w:val="1"/>
          <w:numId w:val="35"/>
        </w:numPr>
        <w:rPr>
          <w:color w:val="000000"/>
        </w:rPr>
      </w:pPr>
      <w:r w:rsidRPr="2220D8A0" w:rsidR="60326327">
        <w:rPr>
          <w:rFonts w:cs="Arial"/>
          <w:color w:val="000000" w:themeColor="text1" w:themeTint="FF" w:themeShade="FF"/>
        </w:rPr>
        <w:t>Al momento de realizar la carga validar si el archivo ya existe y en caso de ya existir enviar una alerta de “El archivo ya existe ¿deseas sustituirlo?”</w:t>
      </w:r>
    </w:p>
    <w:p w:rsidR="0078783D" w:rsidP="3D7BA74F" w:rsidRDefault="53ED7166" w14:paraId="71300AA1" w14:textId="3A7D8330">
      <w:pPr>
        <w:pStyle w:val="Prrafodelista"/>
        <w:numPr>
          <w:ilvl w:val="2"/>
          <w:numId w:val="35"/>
        </w:numPr>
        <w:rPr>
          <w:rFonts w:eastAsia="Arial" w:cs="Arial"/>
          <w:color w:val="000000"/>
        </w:rPr>
      </w:pPr>
      <w:r w:rsidRPr="2220D8A0" w:rsidR="60326327">
        <w:rPr>
          <w:rFonts w:cs="Arial"/>
          <w:color w:val="000000" w:themeColor="text1" w:themeTint="FF" w:themeShade="FF"/>
        </w:rPr>
        <w:t>[Aceptar]</w:t>
      </w:r>
    </w:p>
    <w:p w:rsidR="0078783D" w:rsidP="3D7BA74F" w:rsidRDefault="53ED7166" w14:paraId="609CF45E" w14:textId="4BCD5ED5">
      <w:pPr>
        <w:pStyle w:val="Prrafodelista"/>
        <w:numPr>
          <w:ilvl w:val="2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[Cancelar]</w:t>
      </w:r>
    </w:p>
    <w:p w:rsidR="0078783D" w:rsidP="3D7BA74F" w:rsidRDefault="10BFCE3B" w14:paraId="37925883" w14:textId="3D5016D9">
      <w:pPr>
        <w:ind w:left="720"/>
        <w:rPr>
          <w:rFonts w:cs="Arial"/>
          <w:color w:val="000000"/>
        </w:rPr>
      </w:pPr>
      <w:r w:rsidRPr="2220D8A0" w:rsidR="40E5B9AB">
        <w:rPr>
          <w:rFonts w:cs="Arial"/>
          <w:color w:val="000000" w:themeColor="text1" w:themeTint="FF" w:themeShade="FF"/>
        </w:rPr>
        <w:t xml:space="preserve">El </w:t>
      </w:r>
      <w:r w:rsidRPr="2220D8A0" w:rsidR="40E5B9AB">
        <w:rPr>
          <w:rFonts w:cs="Arial"/>
          <w:b w:val="1"/>
          <w:bCs w:val="1"/>
          <w:color w:val="000000" w:themeColor="text1" w:themeTint="FF" w:themeShade="FF"/>
        </w:rPr>
        <w:t>Resultados</w:t>
      </w:r>
      <w:r w:rsidRPr="2220D8A0" w:rsidR="22BA29C9">
        <w:rPr>
          <w:rFonts w:cs="Arial"/>
          <w:color w:val="000000" w:themeColor="text1" w:themeTint="FF" w:themeShade="FF"/>
        </w:rPr>
        <w:t>:</w:t>
      </w:r>
    </w:p>
    <w:p w:rsidR="0078783D" w:rsidP="3D7BA74F" w:rsidRDefault="316D5BA2" w14:paraId="1E58F149" w14:textId="1E6054AB">
      <w:pPr>
        <w:pStyle w:val="Prrafodelista"/>
        <w:numPr>
          <w:ilvl w:val="1"/>
          <w:numId w:val="35"/>
        </w:numPr>
        <w:rPr>
          <w:rFonts w:cs="Arial"/>
          <w:color w:val="000000"/>
        </w:rPr>
      </w:pPr>
      <w:r w:rsidRPr="3D7BA74F">
        <w:rPr>
          <w:rFonts w:cs="Arial"/>
          <w:color w:val="000000" w:themeColor="text1"/>
        </w:rPr>
        <w:t>Se construye la ruta a partir de las cajas de lo seleccionado en las listas.</w:t>
      </w:r>
    </w:p>
    <w:p w:rsidR="0078783D" w:rsidP="3D7BA74F" w:rsidRDefault="316D5BA2" w14:paraId="19BE0CC4" w14:textId="5E14E785">
      <w:pPr>
        <w:pStyle w:val="Prrafodelista"/>
        <w:ind w:left="1440"/>
        <w:rPr>
          <w:rFonts w:cs="Arial"/>
          <w:b/>
          <w:bCs/>
          <w:color w:val="000000"/>
        </w:rPr>
      </w:pPr>
      <w:r w:rsidRPr="3D7BA74F">
        <w:rPr>
          <w:rFonts w:cs="Arial"/>
          <w:color w:val="000000" w:themeColor="text1"/>
        </w:rPr>
        <w:t>A</w:t>
      </w:r>
      <w:r w:rsidRPr="3D7BA74F">
        <w:rPr>
          <w:rFonts w:cs="Arial"/>
          <w:b/>
          <w:bCs/>
          <w:color w:val="000000" w:themeColor="text1"/>
        </w:rPr>
        <w:t>121</w:t>
      </w:r>
      <w:r w:rsidRPr="3D7BA74F">
        <w:rPr>
          <w:rFonts w:cs="Arial"/>
          <w:color w:val="000000" w:themeColor="text1"/>
        </w:rPr>
        <w:t>Fr</w:t>
      </w:r>
      <w:r w:rsidRPr="3D7BA74F">
        <w:rPr>
          <w:rFonts w:cs="Arial"/>
          <w:b/>
          <w:bCs/>
          <w:color w:val="000000" w:themeColor="text1"/>
        </w:rPr>
        <w:t>01_2020_T03_Constitucion.pdf</w:t>
      </w:r>
    </w:p>
    <w:p w:rsidR="0078783D" w:rsidP="3D7BA74F" w:rsidRDefault="316D5BA2" w14:paraId="7DF4C24B" w14:textId="3B6B6A08">
      <w:pPr>
        <w:pStyle w:val="Prrafodelista"/>
        <w:ind w:left="1440"/>
        <w:rPr>
          <w:rFonts w:cs="Arial"/>
          <w:b/>
          <w:bCs/>
          <w:color w:val="000000"/>
        </w:rPr>
      </w:pPr>
      <w:proofErr w:type="spellStart"/>
      <w:r w:rsidRPr="3D7BA74F">
        <w:rPr>
          <w:rFonts w:cs="Arial"/>
          <w:b/>
          <w:bCs/>
          <w:color w:val="000000" w:themeColor="text1"/>
        </w:rPr>
        <w:t>ArticuloFraccion_AÑO_TRIMESTRE_Nombredelarchivo.extension</w:t>
      </w:r>
      <w:proofErr w:type="spellEnd"/>
    </w:p>
    <w:p w:rsidR="0078783D" w:rsidP="002E4682" w:rsidRDefault="316D5BA2" w14:paraId="2F1460AD" w14:textId="13C374BF">
      <w:pPr>
        <w:pStyle w:val="Prrafodelista"/>
        <w:numPr>
          <w:ilvl w:val="0"/>
          <w:numId w:val="35"/>
        </w:numPr>
        <w:rPr>
          <w:rFonts w:cs="Arial"/>
          <w:color w:val="000000"/>
        </w:rPr>
      </w:pPr>
      <w:r w:rsidRPr="3D7BA74F">
        <w:rPr>
          <w:rFonts w:cs="Arial"/>
          <w:color w:val="000000" w:themeColor="text1"/>
        </w:rPr>
        <w:t>Se muestra la ruta completa donde se localiza el archivo mismo que tiene que formarse una liga completa y encontrarse activa que significa que al darle clic muestre el contenido del archivo cargado.</w:t>
      </w:r>
    </w:p>
    <w:p w:rsidR="0078783D" w:rsidP="3D7BA74F" w:rsidRDefault="00700AB3" w14:paraId="51DB8F2B" w14:textId="070B13B5">
      <w:pPr>
        <w:pStyle w:val="Prrafodelista"/>
        <w:rPr>
          <w:rFonts w:ascii="Calibri" w:hAnsi="Calibri" w:cs="Calibri"/>
          <w:sz w:val="22"/>
          <w:szCs w:val="22"/>
        </w:rPr>
      </w:pPr>
      <w:hyperlink r:id="rId12">
        <w:r w:rsidRPr="3D7BA74F" w:rsidR="316D5BA2">
          <w:rPr>
            <w:rStyle w:val="Hipervnculo"/>
            <w:rFonts w:ascii="Calibri" w:hAnsi="Calibri" w:cs="Calibri"/>
            <w:sz w:val="22"/>
            <w:szCs w:val="22"/>
          </w:rPr>
          <w:t>https://infocdmx.org.mx/LTAIPRC-2016-OT/Art121/Fr01/2020/A121Fr01_2020_T03_Constitucion.pdf</w:t>
        </w:r>
      </w:hyperlink>
    </w:p>
    <w:p w:rsidR="0078783D" w:rsidP="3D7BA74F" w:rsidRDefault="0078783D" w14:paraId="65BDED68" w14:textId="144CC461">
      <w:pPr>
        <w:pStyle w:val="Prrafodelista"/>
        <w:rPr>
          <w:rStyle w:val="Hipervnculo"/>
          <w:rFonts w:ascii="Calibri" w:hAnsi="Calibri" w:cs="Calibri"/>
          <w:sz w:val="22"/>
          <w:szCs w:val="22"/>
        </w:rPr>
      </w:pPr>
    </w:p>
    <w:p w:rsidR="0078783D" w:rsidP="002E4682" w:rsidRDefault="316D5BA2" w14:paraId="26C8AB8A" w14:textId="2EC2B641">
      <w:pPr>
        <w:pStyle w:val="Prrafodelista"/>
        <w:numPr>
          <w:ilvl w:val="0"/>
          <w:numId w:val="35"/>
        </w:numPr>
        <w:rPr>
          <w:rFonts w:cs="Arial"/>
          <w:color w:val="000000"/>
        </w:rPr>
      </w:pPr>
      <w:r w:rsidRPr="3D7BA74F">
        <w:rPr>
          <w:rFonts w:cs="Arial"/>
          <w:color w:val="000000" w:themeColor="text1"/>
        </w:rPr>
        <w:t>En el resultado de la tabla pueda ser seleccionada y copiada.</w:t>
      </w:r>
    </w:p>
    <w:p w:rsidR="0078783D" w:rsidP="3D7BA74F" w:rsidRDefault="0078783D" w14:paraId="2D524FA4" w14:textId="0045A5A1">
      <w:pPr>
        <w:ind w:left="720"/>
        <w:rPr>
          <w:rFonts w:cs="Arial"/>
          <w:color w:val="000000"/>
        </w:rPr>
      </w:pPr>
    </w:p>
    <w:p w:rsidR="0078783D" w:rsidP="002E4682" w:rsidRDefault="12546701" w14:paraId="11B11AEE" w14:textId="30B34CF1">
      <w:pPr>
        <w:pStyle w:val="Prrafodelista"/>
        <w:numPr>
          <w:ilvl w:val="0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b/>
          <w:bCs/>
          <w:color w:val="000000" w:themeColor="text1"/>
        </w:rPr>
        <w:t>[Nuevo]</w:t>
      </w:r>
      <w:r w:rsidRPr="3D7BA74F">
        <w:rPr>
          <w:rFonts w:cs="Arial"/>
          <w:color w:val="000000" w:themeColor="text1"/>
        </w:rPr>
        <w:t xml:space="preserve"> El botón permite subir un</w:t>
      </w:r>
      <w:r w:rsidRPr="3D7BA74F" w:rsidR="4ECC8A7E">
        <w:rPr>
          <w:rFonts w:cs="Arial"/>
          <w:color w:val="000000" w:themeColor="text1"/>
        </w:rPr>
        <w:t>o más arch</w:t>
      </w:r>
      <w:r w:rsidRPr="3D7BA74F">
        <w:rPr>
          <w:rFonts w:cs="Arial"/>
          <w:color w:val="000000" w:themeColor="text1"/>
        </w:rPr>
        <w:t>ivo</w:t>
      </w:r>
      <w:r w:rsidRPr="3D7BA74F" w:rsidR="7B938BDB">
        <w:rPr>
          <w:rFonts w:cs="Arial"/>
          <w:color w:val="000000" w:themeColor="text1"/>
        </w:rPr>
        <w:t>s</w:t>
      </w:r>
      <w:r w:rsidRPr="3D7BA74F" w:rsidR="32C925C9">
        <w:rPr>
          <w:rFonts w:cs="Arial"/>
          <w:color w:val="000000" w:themeColor="text1"/>
        </w:rPr>
        <w:t>, en el cual</w:t>
      </w:r>
      <w:r w:rsidRPr="3D7BA74F" w:rsidR="5E4B4C41">
        <w:rPr>
          <w:rFonts w:cs="Arial"/>
          <w:color w:val="000000" w:themeColor="text1"/>
        </w:rPr>
        <w:t xml:space="preserve"> se tomarán los datos de la selección superior de las 4</w:t>
      </w:r>
      <w:r w:rsidRPr="3D7BA74F" w:rsidR="002D43E0">
        <w:rPr>
          <w:rFonts w:cs="Arial"/>
          <w:color w:val="000000" w:themeColor="text1"/>
        </w:rPr>
        <w:t xml:space="preserve"> listas desplegables que en su contenido sea en el siguiente orden:</w:t>
      </w:r>
    </w:p>
    <w:p w:rsidR="002D43E0" w:rsidP="002D43E0" w:rsidRDefault="002D43E0" w14:paraId="6EC7D910" w14:textId="609BBE3B">
      <w:pPr>
        <w:pStyle w:val="Prrafodelista"/>
        <w:numPr>
          <w:ilvl w:val="1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Artículo</w:t>
      </w:r>
      <w:r w:rsidRPr="3D7BA74F" w:rsidR="1F5A07CA">
        <w:rPr>
          <w:rFonts w:cs="Arial"/>
          <w:color w:val="000000" w:themeColor="text1"/>
        </w:rPr>
        <w:t>. Solo se podrá elegir una opción</w:t>
      </w:r>
      <w:r w:rsidRPr="3D7BA74F" w:rsidR="72ABC17A">
        <w:rPr>
          <w:rFonts w:cs="Arial"/>
          <w:color w:val="000000" w:themeColor="text1"/>
        </w:rPr>
        <w:t xml:space="preserve"> ya precargada.</w:t>
      </w:r>
    </w:p>
    <w:p w:rsidR="002D43E0" w:rsidP="002D43E0" w:rsidRDefault="002D43E0" w14:paraId="44DB6AD3" w14:textId="4602A4BF">
      <w:pPr>
        <w:pStyle w:val="Prrafodelista"/>
        <w:numPr>
          <w:ilvl w:val="1"/>
          <w:numId w:val="35"/>
        </w:numPr>
        <w:rPr>
          <w:rFonts w:eastAsia="Arial" w:cs="Arial"/>
          <w:color w:val="000000"/>
        </w:rPr>
      </w:pPr>
      <w:r w:rsidRPr="3D7BA74F">
        <w:rPr>
          <w:rFonts w:cs="Arial"/>
          <w:color w:val="000000" w:themeColor="text1"/>
        </w:rPr>
        <w:t>Fracción</w:t>
      </w:r>
      <w:r w:rsidRPr="3D7BA74F" w:rsidR="10101C45">
        <w:rPr>
          <w:rFonts w:cs="Arial"/>
          <w:color w:val="000000" w:themeColor="text1"/>
        </w:rPr>
        <w:t xml:space="preserve">. </w:t>
      </w:r>
      <w:r w:rsidRPr="3D7BA74F" w:rsidR="4BF33F17">
        <w:rPr>
          <w:rFonts w:cs="Arial"/>
          <w:color w:val="000000" w:themeColor="text1"/>
        </w:rPr>
        <w:t>Solo se podrá elegir una opción ya precargada.</w:t>
      </w:r>
    </w:p>
    <w:p w:rsidRPr="00700AB3" w:rsidR="002D43E0" w:rsidP="002D43E0" w:rsidRDefault="002D43E0" w14:paraId="61A361EF" w14:textId="48E6F2C4">
      <w:pPr>
        <w:pStyle w:val="Prrafodelista"/>
        <w:numPr>
          <w:ilvl w:val="1"/>
          <w:numId w:val="35"/>
        </w:numPr>
        <w:rPr>
          <w:rFonts w:eastAsia="Arial" w:cs="Arial"/>
          <w:color w:val="000000"/>
        </w:rPr>
      </w:pPr>
      <w:r w:rsidRPr="00700AB3">
        <w:rPr>
          <w:rFonts w:cs="Arial"/>
          <w:color w:val="000000" w:themeColor="text1"/>
        </w:rPr>
        <w:t>Año</w:t>
      </w:r>
      <w:r w:rsidRPr="00700AB3" w:rsidR="41E54AFE">
        <w:rPr>
          <w:rFonts w:cs="Arial"/>
          <w:color w:val="000000" w:themeColor="text1"/>
        </w:rPr>
        <w:t xml:space="preserve">. </w:t>
      </w:r>
      <w:r w:rsidRPr="00700AB3" w:rsidR="499D6C59">
        <w:rPr>
          <w:rFonts w:cs="Arial"/>
          <w:color w:val="000000" w:themeColor="text1"/>
        </w:rPr>
        <w:t>Solo se podrá elegir una opción ya precargada.</w:t>
      </w:r>
    </w:p>
    <w:p w:rsidR="002D43E0" w:rsidP="002D43E0" w:rsidRDefault="002D43E0" w14:paraId="127AA500" w14:textId="49B8F338">
      <w:pPr>
        <w:pStyle w:val="Prrafodelista"/>
        <w:numPr>
          <w:ilvl w:val="1"/>
          <w:numId w:val="35"/>
        </w:numPr>
        <w:rPr>
          <w:rFonts w:eastAsia="Arial" w:cs="Arial"/>
          <w:color w:val="000000"/>
          <w:highlight w:val="yellow"/>
        </w:rPr>
      </w:pPr>
      <w:r w:rsidRPr="00700AB3">
        <w:rPr>
          <w:rFonts w:cs="Arial"/>
          <w:color w:val="000000" w:themeColor="text1"/>
        </w:rPr>
        <w:t>Trimestre</w:t>
      </w:r>
      <w:r w:rsidRPr="3D7BA74F" w:rsidR="4DF123F8">
        <w:rPr>
          <w:rFonts w:cs="Arial"/>
          <w:color w:val="000000" w:themeColor="text1"/>
        </w:rPr>
        <w:t>. Solo se podrá elegir una opción.</w:t>
      </w:r>
      <w:r w:rsidRPr="3D7BA74F" w:rsidR="19E0239F">
        <w:rPr>
          <w:rFonts w:cs="Arial"/>
          <w:color w:val="000000" w:themeColor="text1"/>
        </w:rPr>
        <w:t xml:space="preserve"> Los trimestres Solicitados son (T</w:t>
      </w:r>
      <w:r w:rsidRPr="3D7BA74F" w:rsidR="12CFA1D0">
        <w:rPr>
          <w:rFonts w:cs="Arial"/>
          <w:color w:val="000000" w:themeColor="text1"/>
        </w:rPr>
        <w:t>01,</w:t>
      </w:r>
      <w:r w:rsidRPr="3D7BA74F" w:rsidR="19E0239F">
        <w:rPr>
          <w:rFonts w:cs="Arial"/>
          <w:color w:val="000000" w:themeColor="text1"/>
        </w:rPr>
        <w:t xml:space="preserve"> T02, T03, T04, T01</w:t>
      </w:r>
      <w:r w:rsidRPr="3D7BA74F" w:rsidR="1A2BE911">
        <w:rPr>
          <w:rFonts w:cs="Arial"/>
          <w:color w:val="000000" w:themeColor="text1"/>
        </w:rPr>
        <w:t>-T02, T03-T04, T01-T04, T01-T03</w:t>
      </w:r>
      <w:r w:rsidRPr="3D7BA74F" w:rsidR="6F7D033E">
        <w:rPr>
          <w:rFonts w:cs="Arial"/>
          <w:color w:val="000000" w:themeColor="text1"/>
        </w:rPr>
        <w:t>)</w:t>
      </w:r>
      <w:r w:rsidRPr="3D7BA74F" w:rsidR="4FC35465">
        <w:rPr>
          <w:rFonts w:cs="Arial"/>
          <w:color w:val="000000" w:themeColor="text1"/>
        </w:rPr>
        <w:t xml:space="preserve"> ya precargada.</w:t>
      </w:r>
    </w:p>
    <w:p w:rsidR="27837C15" w:rsidP="3D7BA74F" w:rsidRDefault="27837C15" w14:paraId="4D9E9751" w14:textId="19F79570">
      <w:pPr>
        <w:pStyle w:val="Prrafodelista"/>
        <w:numPr>
          <w:ilvl w:val="1"/>
          <w:numId w:val="35"/>
        </w:numPr>
        <w:rPr>
          <w:rFonts w:eastAsia="Arial" w:cs="Arial"/>
          <w:b/>
          <w:bCs/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</w:t>
      </w:r>
      <w:r w:rsidRPr="3D7BA74F" w:rsidR="0C3F2D6F">
        <w:rPr>
          <w:rFonts w:cs="Arial"/>
          <w:b/>
          <w:bCs/>
          <w:color w:val="000000" w:themeColor="text1"/>
        </w:rPr>
        <w:t>Subir archivo</w:t>
      </w:r>
      <w:proofErr w:type="gramStart"/>
      <w:r w:rsidRPr="3D7BA74F">
        <w:rPr>
          <w:rFonts w:cs="Arial"/>
          <w:b/>
          <w:bCs/>
          <w:color w:val="000000" w:themeColor="text1"/>
        </w:rPr>
        <w:t>].</w:t>
      </w:r>
      <w:r w:rsidRPr="3D7BA74F">
        <w:rPr>
          <w:rFonts w:cs="Arial"/>
          <w:color w:val="000000" w:themeColor="text1"/>
        </w:rPr>
        <w:t>-</w:t>
      </w:r>
      <w:proofErr w:type="gramEnd"/>
      <w:r w:rsidRPr="3D7BA74F">
        <w:rPr>
          <w:rFonts w:cs="Arial"/>
          <w:color w:val="000000" w:themeColor="text1"/>
        </w:rPr>
        <w:t xml:space="preserve"> Se selecciona el o los archivos a subir</w:t>
      </w:r>
      <w:r w:rsidRPr="3D7BA74F" w:rsidR="53F7F0DA">
        <w:rPr>
          <w:rFonts w:cs="Arial"/>
          <w:color w:val="000000" w:themeColor="text1"/>
        </w:rPr>
        <w:t>.</w:t>
      </w:r>
      <w:r w:rsidRPr="3D7BA74F" w:rsidR="6EDBD30B">
        <w:rPr>
          <w:rFonts w:cs="Arial"/>
          <w:color w:val="000000" w:themeColor="text1"/>
        </w:rPr>
        <w:t xml:space="preserve"> Permitirá la búsqueda del archivo y/o archivos a cargar. Los formatos permitidos serán (.</w:t>
      </w:r>
      <w:proofErr w:type="gramStart"/>
      <w:r w:rsidRPr="3D7BA74F" w:rsidR="6EDBD30B">
        <w:rPr>
          <w:rFonts w:cs="Arial"/>
          <w:color w:val="000000" w:themeColor="text1"/>
        </w:rPr>
        <w:t>PDF,XLS</w:t>
      </w:r>
      <w:proofErr w:type="gramEnd"/>
      <w:r w:rsidRPr="3D7BA74F" w:rsidR="6EDBD30B">
        <w:rPr>
          <w:rFonts w:cs="Arial"/>
          <w:color w:val="000000" w:themeColor="text1"/>
        </w:rPr>
        <w:t>, XLSX,.DOC,DOX,.PPT, PPTX,</w:t>
      </w:r>
      <w:r w:rsidRPr="3D7BA74F" w:rsidR="6EDBD30B">
        <w:rPr>
          <w:rFonts w:ascii="Calibri" w:hAnsi="Calibri" w:cs="Calibri"/>
          <w:sz w:val="22"/>
          <w:szCs w:val="22"/>
        </w:rPr>
        <w:t xml:space="preserve"> JPG,ZIP</w:t>
      </w:r>
      <w:r w:rsidRPr="3D7BA74F" w:rsidR="6EDBD30B">
        <w:rPr>
          <w:rFonts w:cs="Arial"/>
          <w:color w:val="000000" w:themeColor="text1"/>
        </w:rPr>
        <w:t>)</w:t>
      </w:r>
    </w:p>
    <w:p w:rsidR="768AC156" w:rsidP="3D7BA74F" w:rsidRDefault="768AC156" w14:paraId="0155BC00" w14:textId="23FFECFA">
      <w:pPr>
        <w:pStyle w:val="Prrafodelista"/>
        <w:numPr>
          <w:ilvl w:val="2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La carga válida el nombre del archivo que no contenga: no espacios en blanco, caracteres raros, nombres muy largos</w:t>
      </w:r>
      <w:r w:rsidRPr="3D7BA74F" w:rsidR="387A6737">
        <w:rPr>
          <w:rFonts w:cs="Arial"/>
          <w:color w:val="000000" w:themeColor="text1"/>
        </w:rPr>
        <w:t xml:space="preserve">, los únicos validos serian </w:t>
      </w:r>
      <w:proofErr w:type="gramStart"/>
      <w:r w:rsidRPr="3D7BA74F" w:rsidR="387A6737">
        <w:rPr>
          <w:rFonts w:cs="Arial"/>
          <w:color w:val="000000" w:themeColor="text1"/>
        </w:rPr>
        <w:t>_  y</w:t>
      </w:r>
      <w:proofErr w:type="gramEnd"/>
      <w:r w:rsidRPr="3D7BA74F" w:rsidR="387A6737">
        <w:rPr>
          <w:rFonts w:cs="Arial"/>
          <w:color w:val="000000" w:themeColor="text1"/>
        </w:rPr>
        <w:t xml:space="preserve"> -</w:t>
      </w:r>
    </w:p>
    <w:p w:rsidR="26EFA61B" w:rsidP="3D7BA74F" w:rsidRDefault="26EFA61B" w14:paraId="77AFEEC8" w14:textId="2A267A66">
      <w:pPr>
        <w:pStyle w:val="Prrafodelista"/>
        <w:numPr>
          <w:ilvl w:val="1"/>
          <w:numId w:val="35"/>
        </w:numPr>
        <w:rPr>
          <w:rFonts w:eastAsia="Arial" w:cs="Arial"/>
          <w:b/>
          <w:bCs/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</w:t>
      </w:r>
      <w:r w:rsidRPr="3D7BA74F" w:rsidR="2EAE63EE">
        <w:rPr>
          <w:rFonts w:cs="Arial"/>
          <w:b/>
          <w:bCs/>
          <w:color w:val="000000" w:themeColor="text1"/>
        </w:rPr>
        <w:t>Seleccionar</w:t>
      </w:r>
      <w:r w:rsidRPr="3D7BA74F" w:rsidR="25A2FB37">
        <w:rPr>
          <w:rFonts w:cs="Arial"/>
          <w:b/>
          <w:bCs/>
          <w:color w:val="000000" w:themeColor="text1"/>
        </w:rPr>
        <w:t>]</w:t>
      </w:r>
      <w:r w:rsidRPr="3D7BA74F" w:rsidR="25A2FB37">
        <w:rPr>
          <w:rFonts w:cs="Arial"/>
          <w:color w:val="000000" w:themeColor="text1"/>
        </w:rPr>
        <w:t xml:space="preserve"> </w:t>
      </w:r>
      <w:r w:rsidRPr="3D7BA74F" w:rsidR="45BF33AB">
        <w:rPr>
          <w:rFonts w:cs="Arial"/>
          <w:color w:val="000000" w:themeColor="text1"/>
        </w:rPr>
        <w:t xml:space="preserve">Una vez elegido el archivo y/o archivos se </w:t>
      </w:r>
      <w:r w:rsidRPr="3D7BA74F" w:rsidR="3B120ACA">
        <w:rPr>
          <w:rFonts w:cs="Arial"/>
          <w:color w:val="000000" w:themeColor="text1"/>
        </w:rPr>
        <w:t>da clic para completar la acción.</w:t>
      </w:r>
    </w:p>
    <w:p w:rsidR="44FA7E00" w:rsidP="3D7BA74F" w:rsidRDefault="44FA7E00" w14:paraId="62EA0152" w14:textId="226050EA">
      <w:pPr>
        <w:pStyle w:val="Prrafodelista"/>
        <w:numPr>
          <w:ilvl w:val="0"/>
          <w:numId w:val="35"/>
        </w:numPr>
        <w:rPr>
          <w:color w:val="000000" w:themeColor="text1"/>
        </w:rPr>
      </w:pPr>
      <w:r w:rsidRPr="2220D8A0" w:rsidR="44FA7E00">
        <w:rPr>
          <w:rFonts w:cs="Arial"/>
          <w:color w:val="000000" w:themeColor="text1" w:themeTint="FF" w:themeShade="FF"/>
        </w:rPr>
        <w:t>y una vez seleccionados se tienen las tres opciones:</w:t>
      </w:r>
    </w:p>
    <w:p w:rsidR="44FA7E00" w:rsidP="3D7BA74F" w:rsidRDefault="44FA7E00" w14:paraId="6BCF9514" w14:textId="6CFD42B1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[Regresar]</w:t>
      </w:r>
    </w:p>
    <w:p w:rsidR="44FA7E00" w:rsidP="3D7BA74F" w:rsidRDefault="44FA7E00" w14:paraId="5ACBC619" w14:textId="332A732C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[Actualizar]</w:t>
      </w:r>
    </w:p>
    <w:p w:rsidR="44FA7E00" w:rsidP="3D7BA74F" w:rsidRDefault="44FA7E00" w14:paraId="547DCEEE" w14:textId="58B39E04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[Cancelar]</w:t>
      </w:r>
    </w:p>
    <w:p w:rsidR="44FA7E00" w:rsidP="3D7BA74F" w:rsidRDefault="44FA7E00" w14:paraId="00436224" w14:textId="3BD9C6E7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 xml:space="preserve">Se visualizar una alerta de la cantidad de archivos seleccionados “Se actualizarán </w:t>
      </w:r>
      <w:proofErr w:type="spellStart"/>
      <w:r w:rsidRPr="3D7BA74F">
        <w:rPr>
          <w:rFonts w:cs="Arial"/>
          <w:color w:val="000000" w:themeColor="text1"/>
        </w:rPr>
        <w:t>xx</w:t>
      </w:r>
      <w:proofErr w:type="spellEnd"/>
      <w:r w:rsidRPr="3D7BA74F">
        <w:rPr>
          <w:rFonts w:cs="Arial"/>
          <w:color w:val="000000" w:themeColor="text1"/>
        </w:rPr>
        <w:t xml:space="preserve"> numero de archivos” elegir.</w:t>
      </w:r>
    </w:p>
    <w:p w:rsidR="44FA7E00" w:rsidP="3D7BA74F" w:rsidRDefault="44FA7E00" w14:paraId="51E9176F" w14:textId="1BAF17F7">
      <w:pPr>
        <w:pStyle w:val="Prrafodelista"/>
        <w:numPr>
          <w:ilvl w:val="2"/>
          <w:numId w:val="35"/>
        </w:numPr>
        <w:rPr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[Aceptar]</w:t>
      </w:r>
    </w:p>
    <w:p w:rsidR="44FA7E00" w:rsidP="3D7BA74F" w:rsidRDefault="44FA7E00" w14:paraId="11B541A3" w14:textId="40D50C62">
      <w:pPr>
        <w:pStyle w:val="Prrafodelista"/>
        <w:numPr>
          <w:ilvl w:val="2"/>
          <w:numId w:val="35"/>
        </w:numPr>
        <w:rPr>
          <w:color w:val="000000" w:themeColor="text1"/>
        </w:rPr>
      </w:pPr>
      <w:r w:rsidRPr="3D7BA74F">
        <w:rPr>
          <w:rFonts w:cs="Arial"/>
          <w:b/>
          <w:bCs/>
          <w:color w:val="000000" w:themeColor="text1"/>
        </w:rPr>
        <w:t>[Cancelar]</w:t>
      </w:r>
    </w:p>
    <w:p w:rsidR="00AB59DD" w:rsidP="3D7BA74F" w:rsidRDefault="00AB59DD" w14:paraId="22D075AD" w14:textId="39001DF4">
      <w:pPr>
        <w:pStyle w:val="Prrafodelista"/>
        <w:numPr>
          <w:ilvl w:val="1"/>
          <w:numId w:val="35"/>
        </w:numPr>
        <w:rPr>
          <w:color w:val="000000" w:themeColor="text1"/>
        </w:rPr>
      </w:pPr>
      <w:r w:rsidRPr="3D7BA74F">
        <w:rPr>
          <w:rFonts w:cs="Arial"/>
          <w:color w:val="000000" w:themeColor="text1"/>
        </w:rPr>
        <w:t xml:space="preserve">Al momento de realizar la carga validar si el archivo ya existe y en caso de ya existir enviar </w:t>
      </w:r>
      <w:r w:rsidRPr="3D7BA74F" w:rsidR="00274B56">
        <w:rPr>
          <w:rFonts w:cs="Arial"/>
          <w:color w:val="000000" w:themeColor="text1"/>
        </w:rPr>
        <w:t>una alerta</w:t>
      </w:r>
      <w:r w:rsidRPr="3D7BA74F">
        <w:rPr>
          <w:rFonts w:cs="Arial"/>
          <w:color w:val="000000" w:themeColor="text1"/>
        </w:rPr>
        <w:t xml:space="preserve"> de “El archivo ya existe ¿deseas sustituirlo?”</w:t>
      </w:r>
    </w:p>
    <w:p w:rsidR="44FA7E00" w:rsidP="3D7BA74F" w:rsidRDefault="44FA7E00" w14:paraId="64A3CF7D" w14:textId="3A7D8330">
      <w:pPr>
        <w:pStyle w:val="Prrafodelista"/>
        <w:numPr>
          <w:ilvl w:val="2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[Aceptar]</w:t>
      </w:r>
    </w:p>
    <w:p w:rsidR="44FA7E00" w:rsidP="3D7BA74F" w:rsidRDefault="44FA7E00" w14:paraId="193B8A1D" w14:textId="4BCD5ED5">
      <w:pPr>
        <w:pStyle w:val="Prrafodelista"/>
        <w:numPr>
          <w:ilvl w:val="2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lastRenderedPageBreak/>
        <w:t>[Cancelar]</w:t>
      </w:r>
    </w:p>
    <w:p w:rsidR="1B370FDF" w:rsidP="3D7BA74F" w:rsidRDefault="1B370FDF" w14:paraId="03F77FDE" w14:textId="633D333E">
      <w:pPr>
        <w:ind w:left="720"/>
        <w:rPr>
          <w:rFonts w:cs="Arial"/>
          <w:color w:val="000000" w:themeColor="text1"/>
        </w:rPr>
      </w:pPr>
      <w:r w:rsidRPr="2220D8A0" w:rsidR="667AD942">
        <w:rPr>
          <w:rFonts w:cs="Arial"/>
          <w:color w:val="000000" w:themeColor="text1" w:themeTint="FF" w:themeShade="FF"/>
        </w:rPr>
        <w:t>El Resultados deberá contar con una tabla en la que los vínculos se encuentren activos, así como puedan ser seleccionado para ser copiados.</w:t>
      </w:r>
    </w:p>
    <w:p w:rsidR="3B67B8F7" w:rsidP="3D7BA74F" w:rsidRDefault="3B67B8F7" w14:paraId="3ADD9226" w14:textId="23586754">
      <w:pPr>
        <w:pStyle w:val="Prrafodelista"/>
        <w:numPr>
          <w:ilvl w:val="0"/>
          <w:numId w:val="35"/>
        </w:numPr>
        <w:rPr>
          <w:color w:val="000000" w:themeColor="text1"/>
        </w:rPr>
      </w:pPr>
      <w:r w:rsidRPr="2220D8A0" w:rsidR="34D67051">
        <w:rPr>
          <w:rFonts w:cs="Arial"/>
          <w:color w:val="000000" w:themeColor="text1" w:themeTint="FF" w:themeShade="FF"/>
        </w:rPr>
        <w:t xml:space="preserve">El </w:t>
      </w:r>
      <w:r w:rsidRPr="2220D8A0" w:rsidR="34D67051">
        <w:rPr>
          <w:rFonts w:cs="Arial"/>
          <w:b w:val="1"/>
          <w:bCs w:val="1"/>
          <w:color w:val="000000" w:themeColor="text1" w:themeTint="FF" w:themeShade="FF"/>
        </w:rPr>
        <w:t>Resultados</w:t>
      </w:r>
      <w:r w:rsidRPr="2220D8A0" w:rsidR="34D67051">
        <w:rPr>
          <w:rFonts w:cs="Arial"/>
          <w:color w:val="000000" w:themeColor="text1" w:themeTint="FF" w:themeShade="FF"/>
        </w:rPr>
        <w:t>:</w:t>
      </w:r>
    </w:p>
    <w:p w:rsidR="00AB59DD" w:rsidP="3D7BA74F" w:rsidRDefault="00AB59DD" w14:paraId="745E76FA" w14:textId="1E6054AB">
      <w:pPr>
        <w:pStyle w:val="Prrafodelista"/>
        <w:numPr>
          <w:ilvl w:val="1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Se construye la ruta a partir de las cajas de lo seleccionado en las listas.</w:t>
      </w:r>
    </w:p>
    <w:p w:rsidR="00274B56" w:rsidP="3D7BA74F" w:rsidRDefault="00274B56" w14:paraId="4DD00943" w14:textId="5E14E785">
      <w:pPr>
        <w:pStyle w:val="Prrafodelista"/>
        <w:numPr>
          <w:ilvl w:val="2"/>
          <w:numId w:val="40"/>
        </w:numPr>
        <w:rPr>
          <w:rFonts w:ascii="Wingdings" w:hAnsi="Wingdings" w:eastAsia="Wingdings" w:cs="Wingdings"/>
          <w:color w:val="000000" w:themeColor="text1"/>
        </w:rPr>
      </w:pPr>
      <w:r w:rsidRPr="3D7BA74F">
        <w:rPr>
          <w:rFonts w:cs="Arial"/>
          <w:color w:val="000000" w:themeColor="text1"/>
        </w:rPr>
        <w:t>A</w:t>
      </w:r>
      <w:r w:rsidRPr="3D7BA74F">
        <w:rPr>
          <w:rFonts w:cs="Arial"/>
          <w:b/>
          <w:color w:val="000000" w:themeColor="text1"/>
        </w:rPr>
        <w:t>121</w:t>
      </w:r>
      <w:r w:rsidRPr="3D7BA74F">
        <w:rPr>
          <w:rFonts w:cs="Arial"/>
          <w:color w:val="000000" w:themeColor="text1"/>
        </w:rPr>
        <w:t>Fr</w:t>
      </w:r>
      <w:r w:rsidRPr="3D7BA74F">
        <w:rPr>
          <w:rFonts w:cs="Arial"/>
          <w:b/>
          <w:color w:val="000000" w:themeColor="text1"/>
        </w:rPr>
        <w:t>01</w:t>
      </w:r>
      <w:r w:rsidRPr="3D7BA74F" w:rsidR="001C24A9">
        <w:rPr>
          <w:rFonts w:cs="Arial"/>
          <w:b/>
          <w:color w:val="000000" w:themeColor="text1"/>
        </w:rPr>
        <w:t>_2020_T03_Constitucion.pdf</w:t>
      </w:r>
    </w:p>
    <w:p w:rsidR="001C24A9" w:rsidP="3D7BA74F" w:rsidRDefault="001C24A9" w14:paraId="67F14921" w14:textId="3B6B6A08">
      <w:pPr>
        <w:pStyle w:val="Prrafodelista"/>
        <w:numPr>
          <w:ilvl w:val="2"/>
          <w:numId w:val="40"/>
        </w:numPr>
        <w:rPr>
          <w:rFonts w:ascii="Wingdings" w:hAnsi="Wingdings" w:eastAsia="Wingdings" w:cs="Wingdings"/>
          <w:b/>
          <w:color w:val="000000" w:themeColor="text1"/>
        </w:rPr>
      </w:pPr>
      <w:proofErr w:type="spellStart"/>
      <w:r w:rsidRPr="3D7BA74F">
        <w:rPr>
          <w:rFonts w:cs="Arial"/>
          <w:b/>
          <w:color w:val="000000" w:themeColor="text1"/>
        </w:rPr>
        <w:t>ArticuloFraccion_AÑO_TRIMESTRE_Nombredelarchivo.extension</w:t>
      </w:r>
      <w:proofErr w:type="spellEnd"/>
    </w:p>
    <w:p w:rsidR="3B67B8F7" w:rsidP="3D7BA74F" w:rsidRDefault="3B67B8F7" w14:paraId="5ED91531" w14:textId="13C374BF">
      <w:pPr>
        <w:pStyle w:val="Prrafodelista"/>
        <w:numPr>
          <w:ilvl w:val="0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Se muestra la ruta completa donde se localiza el archivo mismo que tiene que formarse una liga completa y encontrarse activa que significa que al darle clic muestre el contenido del archivo cargado.</w:t>
      </w:r>
    </w:p>
    <w:p w:rsidR="3B67B8F7" w:rsidP="3D7BA74F" w:rsidRDefault="00700AB3" w14:paraId="1DD8A20D" w14:textId="070B13B5">
      <w:pPr>
        <w:pStyle w:val="Prrafodelista"/>
        <w:numPr>
          <w:ilvl w:val="0"/>
          <w:numId w:val="35"/>
        </w:numPr>
        <w:rPr>
          <w:rFonts w:ascii="Wingdings" w:hAnsi="Wingdings" w:eastAsia="Wingdings" w:cs="Wingdings"/>
          <w:color w:val="0000FF"/>
          <w:sz w:val="22"/>
          <w:szCs w:val="22"/>
        </w:rPr>
      </w:pPr>
      <w:hyperlink r:id="rId13">
        <w:r w:rsidRPr="3D7BA74F" w:rsidR="3B67B8F7">
          <w:rPr>
            <w:rStyle w:val="Hipervnculo"/>
            <w:rFonts w:ascii="Calibri" w:hAnsi="Calibri" w:cs="Calibri"/>
            <w:sz w:val="22"/>
            <w:szCs w:val="22"/>
          </w:rPr>
          <w:t>https://infocdmx.org.mx/LTAIPRC-2016-OT/Art121/Fr01/2020/A121Fr01_2020_T03_Constitucion.pdf</w:t>
        </w:r>
      </w:hyperlink>
    </w:p>
    <w:p w:rsidR="3D7BA74F" w:rsidP="3D7BA74F" w:rsidRDefault="3D7BA74F" w14:paraId="4D2B72FE" w14:textId="144CC461">
      <w:pPr>
        <w:pStyle w:val="Prrafodelista"/>
        <w:numPr>
          <w:ilvl w:val="0"/>
          <w:numId w:val="35"/>
        </w:numPr>
        <w:rPr>
          <w:rStyle w:val="Hipervnculo"/>
          <w:rFonts w:ascii="Wingdings" w:hAnsi="Wingdings" w:eastAsia="Wingdings" w:cs="Wingdings"/>
          <w:sz w:val="22"/>
          <w:szCs w:val="22"/>
        </w:rPr>
      </w:pPr>
    </w:p>
    <w:p w:rsidR="3B67B8F7" w:rsidP="3D7BA74F" w:rsidRDefault="3B67B8F7" w14:paraId="35F719A2" w14:textId="0D185BEA">
      <w:pPr>
        <w:pStyle w:val="Prrafodelista"/>
        <w:numPr>
          <w:ilvl w:val="0"/>
          <w:numId w:val="35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En el resultado de la tabla pueda ser seleccionada y copiada</w:t>
      </w:r>
    </w:p>
    <w:p w:rsidR="49415F43" w:rsidP="3D7BA74F" w:rsidRDefault="49415F43" w14:paraId="726C2BBD" w14:textId="1C94CCC8">
      <w:pPr>
        <w:rPr>
          <w:rFonts w:cs="Arial"/>
          <w:color w:val="000000" w:themeColor="text1"/>
          <w:sz w:val="24"/>
          <w:szCs w:val="24"/>
        </w:rPr>
      </w:pPr>
      <w:r w:rsidRPr="2220D8A0" w:rsidR="574E9EFB">
        <w:rPr>
          <w:rFonts w:cs="Arial"/>
          <w:b w:val="1"/>
          <w:bCs w:val="1"/>
          <w:color w:val="000000" w:themeColor="text1" w:themeTint="FF" w:themeShade="FF"/>
          <w:sz w:val="24"/>
          <w:szCs w:val="24"/>
        </w:rPr>
        <w:t xml:space="preserve">Administrador </w:t>
      </w:r>
    </w:p>
    <w:p w:rsidR="49415F43" w:rsidP="3D7BA74F" w:rsidRDefault="49415F43" w14:paraId="23EA6A6B" w14:textId="1A948842">
      <w:pPr>
        <w:pStyle w:val="Prrafodelista"/>
        <w:numPr>
          <w:ilvl w:val="0"/>
          <w:numId w:val="35"/>
        </w:numPr>
        <w:rPr>
          <w:rFonts w:cs="Arial"/>
          <w:color w:val="000000" w:themeColor="text1"/>
        </w:rPr>
      </w:pPr>
      <w:r w:rsidRPr="2220D8A0" w:rsidR="574E9EFB">
        <w:rPr>
          <w:rFonts w:cs="Arial"/>
          <w:color w:val="000000" w:themeColor="text1" w:themeTint="FF" w:themeShade="FF"/>
        </w:rPr>
        <w:t xml:space="preserve">Podrá realizar cambio de Nombre, Unidad administrativa y formatos de las unidades administrativas </w:t>
      </w:r>
      <w:r w:rsidRPr="2220D8A0" w:rsidR="29246CFF">
        <w:rPr>
          <w:rFonts w:cs="Arial"/>
          <w:color w:val="000000" w:themeColor="text1" w:themeTint="FF" w:themeShade="FF"/>
        </w:rPr>
        <w:t xml:space="preserve">en esta parte se podrá agregar, editar o eliminar, Usuarios unidades y </w:t>
      </w:r>
      <w:r w:rsidRPr="2220D8A0" w:rsidR="459B43A3">
        <w:rPr>
          <w:rFonts w:cs="Arial"/>
          <w:color w:val="000000" w:themeColor="text1" w:themeTint="FF" w:themeShade="FF"/>
        </w:rPr>
        <w:t>así</w:t>
      </w:r>
      <w:r w:rsidRPr="2220D8A0" w:rsidR="29246CFF">
        <w:rPr>
          <w:rFonts w:cs="Arial"/>
          <w:color w:val="000000" w:themeColor="text1" w:themeTint="FF" w:themeShade="FF"/>
        </w:rPr>
        <w:t xml:space="preserve"> como </w:t>
      </w:r>
      <w:r w:rsidRPr="2220D8A0" w:rsidR="18221821">
        <w:rPr>
          <w:rFonts w:cs="Arial"/>
          <w:color w:val="000000" w:themeColor="text1" w:themeTint="FF" w:themeShade="FF"/>
        </w:rPr>
        <w:t>Artículos</w:t>
      </w:r>
      <w:r w:rsidRPr="2220D8A0" w:rsidR="29246CFF">
        <w:rPr>
          <w:rFonts w:cs="Arial"/>
          <w:color w:val="000000" w:themeColor="text1" w:themeTint="FF" w:themeShade="FF"/>
        </w:rPr>
        <w:t xml:space="preserve"> </w:t>
      </w:r>
      <w:r w:rsidRPr="2220D8A0" w:rsidR="1C42DA60">
        <w:rPr>
          <w:rFonts w:cs="Arial"/>
          <w:color w:val="000000" w:themeColor="text1" w:themeTint="FF" w:themeShade="FF"/>
        </w:rPr>
        <w:t>fracciones</w:t>
      </w:r>
      <w:r w:rsidRPr="2220D8A0" w:rsidR="29246CFF">
        <w:rPr>
          <w:rFonts w:cs="Arial"/>
          <w:color w:val="000000" w:themeColor="text1" w:themeTint="FF" w:themeShade="FF"/>
        </w:rPr>
        <w:t xml:space="preserve"> </w:t>
      </w:r>
      <w:r w:rsidRPr="2220D8A0" w:rsidR="4E3B0DE0">
        <w:rPr>
          <w:rFonts w:cs="Arial"/>
          <w:color w:val="000000" w:themeColor="text1" w:themeTint="FF" w:themeShade="FF"/>
        </w:rPr>
        <w:t>años y tipos de Trimestre</w:t>
      </w:r>
      <w:r w:rsidRPr="2220D8A0" w:rsidR="29246CFF">
        <w:rPr>
          <w:rFonts w:cs="Arial"/>
          <w:color w:val="000000" w:themeColor="text1" w:themeTint="FF" w:themeShade="FF"/>
        </w:rPr>
        <w:t xml:space="preserve">  </w:t>
      </w:r>
    </w:p>
    <w:p w:rsidR="49415F43" w:rsidP="3D7BA74F" w:rsidRDefault="49415F43" w14:paraId="423D2FA2" w14:textId="35CB2AEC">
      <w:pPr>
        <w:pStyle w:val="Prrafodelista"/>
        <w:numPr>
          <w:ilvl w:val="0"/>
          <w:numId w:val="35"/>
        </w:numPr>
        <w:rPr>
          <w:color w:val="000000" w:themeColor="text1"/>
        </w:rPr>
      </w:pPr>
      <w:r w:rsidRPr="2220D8A0" w:rsidR="574E9EFB">
        <w:rPr>
          <w:rFonts w:cs="Arial"/>
          <w:color w:val="000000" w:themeColor="text1" w:themeTint="FF" w:themeShade="FF"/>
        </w:rPr>
        <w:t>Así como Usuario y contraseña</w:t>
      </w:r>
    </w:p>
    <w:p w:rsidR="3753748D" w:rsidP="3D7BA74F" w:rsidRDefault="3753748D" w14:paraId="26497ECC" w14:textId="05F5B6E0">
      <w:pPr>
        <w:pStyle w:val="Prrafodelista"/>
        <w:numPr>
          <w:ilvl w:val="0"/>
          <w:numId w:val="35"/>
        </w:numPr>
        <w:rPr>
          <w:rFonts w:eastAsia="Arial" w:cs="Arial"/>
          <w:color w:val="000000" w:themeColor="text1"/>
        </w:rPr>
      </w:pPr>
      <w:r w:rsidRPr="2220D8A0" w:rsidR="28942FCA">
        <w:rPr>
          <w:rFonts w:cs="Arial"/>
          <w:color w:val="000000" w:themeColor="text1" w:themeTint="FF" w:themeShade="FF"/>
        </w:rPr>
        <w:t>Tendrá que visualizar las 4 listas desplegables que en su contenido sea en el siguiente orden:</w:t>
      </w:r>
    </w:p>
    <w:p w:rsidR="3753748D" w:rsidP="3D7BA74F" w:rsidRDefault="3753748D" w14:paraId="143BA4BC" w14:textId="609BBE3B">
      <w:pPr>
        <w:pStyle w:val="Prrafodelista"/>
        <w:numPr>
          <w:ilvl w:val="0"/>
          <w:numId w:val="39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Artículo. Solo se podrá elegir una opción ya precargada.</w:t>
      </w:r>
    </w:p>
    <w:p w:rsidR="3753748D" w:rsidP="3D7BA74F" w:rsidRDefault="3753748D" w14:paraId="385F9BFD" w14:textId="4602A4BF">
      <w:pPr>
        <w:pStyle w:val="Prrafodelista"/>
        <w:numPr>
          <w:ilvl w:val="0"/>
          <w:numId w:val="39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Fracción. Solo se podrá elegir una opción ya precargada.</w:t>
      </w:r>
    </w:p>
    <w:p w:rsidR="3753748D" w:rsidP="3D7BA74F" w:rsidRDefault="3753748D" w14:paraId="34F4696C" w14:textId="48E6F2C4">
      <w:pPr>
        <w:pStyle w:val="Prrafodelista"/>
        <w:numPr>
          <w:ilvl w:val="0"/>
          <w:numId w:val="39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Año. Solo se podrá elegir una opción ya precargada.</w:t>
      </w:r>
    </w:p>
    <w:p w:rsidR="3753748D" w:rsidP="3D7BA74F" w:rsidRDefault="3753748D" w14:paraId="19838007" w14:textId="49838EAD">
      <w:pPr>
        <w:pStyle w:val="Prrafodelista"/>
        <w:numPr>
          <w:ilvl w:val="0"/>
          <w:numId w:val="39"/>
        </w:numPr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Trimestre. Solo se podrá elegir una opción.</w:t>
      </w:r>
    </w:p>
    <w:p w:rsidR="3D7BA74F" w:rsidP="3D7BA74F" w:rsidRDefault="3D7BA74F" w14:paraId="76AFF46F" w14:textId="7D39651B">
      <w:pPr>
        <w:pStyle w:val="Prrafodelista"/>
        <w:numPr>
          <w:ilvl w:val="0"/>
          <w:numId w:val="35"/>
        </w:numPr>
        <w:rPr>
          <w:color w:val="000000" w:themeColor="text1"/>
        </w:rPr>
      </w:pPr>
    </w:p>
    <w:p w:rsidR="3753748D" w:rsidP="3D7BA74F" w:rsidRDefault="3753748D" w14:paraId="2FB993FD" w14:textId="374DB0E9">
      <w:pPr>
        <w:pStyle w:val="Prrafodelista"/>
        <w:numPr>
          <w:ilvl w:val="0"/>
          <w:numId w:val="35"/>
        </w:numPr>
        <w:rPr>
          <w:rFonts w:eastAsia="Arial" w:cs="Arial"/>
          <w:b w:val="1"/>
          <w:bCs w:val="1"/>
          <w:color w:val="000000" w:themeColor="text1"/>
        </w:rPr>
      </w:pPr>
      <w:r w:rsidRPr="2220D8A0" w:rsidR="28942FCA">
        <w:rPr>
          <w:rFonts w:cs="Arial"/>
          <w:b w:val="1"/>
          <w:bCs w:val="1"/>
          <w:color w:val="000000" w:themeColor="text1" w:themeTint="FF" w:themeShade="FF"/>
        </w:rPr>
        <w:t>Resultado</w:t>
      </w:r>
      <w:r w:rsidRPr="2220D8A0" w:rsidR="28942FCA">
        <w:rPr>
          <w:rFonts w:cs="Arial"/>
          <w:color w:val="000000" w:themeColor="text1" w:themeTint="FF" w:themeShade="FF"/>
        </w:rPr>
        <w:t xml:space="preserve">. Una vez elegidos los criterios se visualiza una tabla con las columnas (fecha de </w:t>
      </w:r>
      <w:proofErr w:type="gramStart"/>
      <w:r w:rsidRPr="2220D8A0" w:rsidR="28942FCA">
        <w:rPr>
          <w:rFonts w:cs="Arial"/>
          <w:color w:val="000000" w:themeColor="text1" w:themeTint="FF" w:themeShade="FF"/>
        </w:rPr>
        <w:t>carga ,</w:t>
      </w:r>
      <w:proofErr w:type="gramEnd"/>
      <w:r w:rsidRPr="2220D8A0" w:rsidR="28942FCA">
        <w:rPr>
          <w:rFonts w:cs="Arial"/>
          <w:color w:val="000000" w:themeColor="text1" w:themeTint="FF" w:themeShade="FF"/>
        </w:rPr>
        <w:t xml:space="preserve"> Tipo d</w:t>
      </w:r>
      <w:r w:rsidRPr="2220D8A0" w:rsidR="604B382B">
        <w:rPr>
          <w:rFonts w:cs="Arial"/>
          <w:color w:val="000000" w:themeColor="text1" w:themeTint="FF" w:themeShade="FF"/>
        </w:rPr>
        <w:t xml:space="preserve">e Carga </w:t>
      </w:r>
      <w:r w:rsidRPr="2220D8A0" w:rsidR="28942FCA">
        <w:rPr>
          <w:rFonts w:cs="Arial"/>
          <w:color w:val="000000" w:themeColor="text1" w:themeTint="FF" w:themeShade="FF"/>
        </w:rPr>
        <w:t>y ruta del hipervínculo)</w:t>
      </w:r>
    </w:p>
    <w:p w:rsidR="3D7BA74F" w:rsidP="3D7BA74F" w:rsidRDefault="3D7BA74F" w14:paraId="169DE71A" w14:textId="691A2BE8">
      <w:pPr>
        <w:pStyle w:val="Prrafodelista"/>
        <w:numPr>
          <w:ilvl w:val="0"/>
          <w:numId w:val="35"/>
        </w:numPr>
        <w:rPr>
          <w:b w:val="1"/>
          <w:bCs w:val="1"/>
          <w:color w:val="000000" w:themeColor="text1"/>
        </w:rPr>
      </w:pPr>
    </w:p>
    <w:p w:rsidR="2C6F9170" w:rsidP="3D7BA74F" w:rsidRDefault="2C6F9170" w14:paraId="18033403" w14:textId="4FB5EAE6">
      <w:pPr>
        <w:pStyle w:val="Prrafodelista"/>
        <w:numPr>
          <w:ilvl w:val="0"/>
          <w:numId w:val="35"/>
        </w:numPr>
        <w:rPr>
          <w:rFonts w:eastAsia="Arial" w:cs="Arial"/>
          <w:b w:val="1"/>
          <w:bCs w:val="1"/>
          <w:color w:val="000000" w:themeColor="text1"/>
        </w:rPr>
      </w:pPr>
      <w:r w:rsidRPr="2220D8A0" w:rsidR="4921AAEA">
        <w:rPr>
          <w:rFonts w:cs="Arial"/>
          <w:color w:val="000000" w:themeColor="text1" w:themeTint="FF" w:themeShade="FF"/>
        </w:rPr>
        <w:t>Contará</w:t>
      </w:r>
      <w:r w:rsidRPr="2220D8A0" w:rsidR="6A824496">
        <w:rPr>
          <w:rFonts w:cs="Arial"/>
          <w:color w:val="000000" w:themeColor="text1" w:themeTint="FF" w:themeShade="FF"/>
        </w:rPr>
        <w:t xml:space="preserve"> con los botones </w:t>
      </w:r>
      <w:r w:rsidRPr="2220D8A0" w:rsidR="6A824496">
        <w:rPr>
          <w:rFonts w:cs="Arial"/>
          <w:b w:val="1"/>
          <w:bCs w:val="1"/>
          <w:color w:val="000000" w:themeColor="text1" w:themeTint="FF" w:themeShade="FF"/>
        </w:rPr>
        <w:t xml:space="preserve">[Nuevo] y [Modificar] </w:t>
      </w:r>
      <w:r w:rsidRPr="2220D8A0" w:rsidR="6A824496">
        <w:rPr>
          <w:rFonts w:cs="Arial"/>
          <w:color w:val="000000" w:themeColor="text1" w:themeTint="FF" w:themeShade="FF"/>
        </w:rPr>
        <w:t xml:space="preserve">con las mimas características </w:t>
      </w:r>
      <w:r w:rsidRPr="2220D8A0" w:rsidR="0271D258">
        <w:rPr>
          <w:rFonts w:cs="Arial"/>
          <w:color w:val="000000" w:themeColor="text1" w:themeTint="FF" w:themeShade="FF"/>
        </w:rPr>
        <w:t>anteriormente</w:t>
      </w:r>
      <w:r w:rsidRPr="2220D8A0" w:rsidR="6A824496">
        <w:rPr>
          <w:rFonts w:cs="Arial"/>
          <w:color w:val="000000" w:themeColor="text1" w:themeTint="FF" w:themeShade="FF"/>
        </w:rPr>
        <w:t xml:space="preserve"> descritas </w:t>
      </w:r>
    </w:p>
    <w:p w:rsidR="49415F43" w:rsidP="3D7BA74F" w:rsidRDefault="49415F43" w14:paraId="160D557F" w14:textId="34A83B44">
      <w:pPr>
        <w:pStyle w:val="Prrafodelista"/>
        <w:numPr>
          <w:ilvl w:val="0"/>
          <w:numId w:val="35"/>
        </w:numPr>
        <w:spacing w:after="0" w:line="259" w:lineRule="auto"/>
        <w:rPr>
          <w:rFonts w:eastAsia="Arial" w:cs="Arial"/>
          <w:color w:val="000000" w:themeColor="text1"/>
          <w:highlight w:val="yellow"/>
        </w:rPr>
      </w:pPr>
      <w:r w:rsidRPr="3D7BA74F">
        <w:rPr>
          <w:rFonts w:cs="Arial"/>
          <w:b/>
          <w:bCs/>
          <w:color w:val="000000" w:themeColor="text1"/>
        </w:rPr>
        <w:t>[Eliminar]</w:t>
      </w:r>
      <w:r w:rsidRPr="3D7BA74F">
        <w:rPr>
          <w:rFonts w:cs="Arial"/>
          <w:color w:val="000000" w:themeColor="text1"/>
        </w:rPr>
        <w:t xml:space="preserve"> El botón elimina archivos. Una vez seleccionada esta opción se seleccionan los archivos que aplicarán eliminación y se visualizan los botones de:</w:t>
      </w:r>
    </w:p>
    <w:p w:rsidR="49415F43" w:rsidP="3D7BA74F" w:rsidRDefault="49415F43" w14:paraId="1036116A" w14:textId="5D39D9D4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[</w:t>
      </w:r>
      <w:proofErr w:type="gramStart"/>
      <w:r w:rsidRPr="3D7BA74F">
        <w:rPr>
          <w:rFonts w:cs="Arial"/>
          <w:color w:val="000000" w:themeColor="text1"/>
        </w:rPr>
        <w:t>Modificar ]</w:t>
      </w:r>
      <w:proofErr w:type="gramEnd"/>
    </w:p>
    <w:p w:rsidR="49415F43" w:rsidP="3D7BA74F" w:rsidRDefault="49415F43" w14:paraId="3E7D5CB3" w14:textId="6CD93C9E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[Eliminar]</w:t>
      </w:r>
    </w:p>
    <w:p w:rsidR="49415F43" w:rsidP="3D7BA74F" w:rsidRDefault="49415F43" w14:paraId="7A56D425" w14:textId="58B39E04">
      <w:pPr>
        <w:pStyle w:val="Prrafodelista"/>
        <w:numPr>
          <w:ilvl w:val="0"/>
          <w:numId w:val="43"/>
        </w:numPr>
        <w:ind w:left="360" w:firstLine="720"/>
        <w:rPr>
          <w:rFonts w:eastAsia="Arial" w:cs="Arial"/>
          <w:color w:val="000000" w:themeColor="text1"/>
        </w:rPr>
      </w:pPr>
      <w:r w:rsidRPr="3D7BA74F">
        <w:rPr>
          <w:rFonts w:cs="Arial"/>
          <w:color w:val="000000" w:themeColor="text1"/>
        </w:rPr>
        <w:t>[Cancelar]</w:t>
      </w:r>
    </w:p>
    <w:p w:rsidR="49415F43" w:rsidP="3D7BA74F" w:rsidRDefault="49415F43" w14:paraId="5CAAEFDC" w14:textId="3473B2C1">
      <w:pPr>
        <w:ind w:left="720"/>
        <w:rPr>
          <w:rFonts w:cs="Arial"/>
          <w:color w:val="000000" w:themeColor="text1"/>
        </w:rPr>
      </w:pPr>
      <w:r w:rsidRPr="3D7BA74F">
        <w:rPr>
          <w:rFonts w:cs="Arial"/>
          <w:color w:val="000000" w:themeColor="text1"/>
        </w:rPr>
        <w:t>Al dar clic en [Eliminar] Se visualizará la pantalla de confirmación y las acciones de: [Aceptar] o [Cancelar]</w:t>
      </w:r>
    </w:p>
    <w:p w:rsidR="00625D13" w:rsidP="00625D13" w:rsidRDefault="00625D13" w14:paraId="0708F505" w14:textId="10813A54">
      <w:pPr>
        <w:rPr>
          <w:rFonts w:cs="Arial"/>
          <w:color w:val="000000" w:themeColor="text1"/>
        </w:rPr>
      </w:pPr>
    </w:p>
    <w:p w:rsidR="00625D13" w:rsidP="00625D13" w:rsidRDefault="00625D13" w14:paraId="362F393F" w14:textId="77777777">
      <w:pPr>
        <w:rPr>
          <w:rFonts w:cs="Arial"/>
          <w:color w:val="000000"/>
        </w:rPr>
      </w:pPr>
    </w:p>
    <w:p w:rsidRPr="00FC3270" w:rsidR="009E6C5A" w:rsidP="009E6C5A" w:rsidRDefault="00625D13" w14:paraId="0F191FD4" w14:textId="60832F56">
      <w:pPr>
        <w:rPr>
          <w:b/>
          <w:bCs/>
        </w:rPr>
      </w:pPr>
      <w:r w:rsidRPr="00FC3270">
        <w:rPr>
          <w:b/>
          <w:bCs/>
        </w:rPr>
        <w:t>Requerimientos técnicos</w:t>
      </w:r>
      <w:r w:rsidR="00FC3270">
        <w:rPr>
          <w:b/>
          <w:bCs/>
        </w:rPr>
        <w:t xml:space="preserve">. </w:t>
      </w:r>
      <w:r w:rsidR="009E6C5A">
        <w:t>Se utilizará</w:t>
      </w:r>
      <w:r>
        <w:t xml:space="preserve"> </w:t>
      </w:r>
      <w:r w:rsidR="009E6C5A">
        <w:t>el software:</w:t>
      </w:r>
    </w:p>
    <w:p w:rsidR="009E6C5A" w:rsidP="009E6C5A" w:rsidRDefault="00157203" w14:paraId="48A61BDA" w14:textId="08543B95">
      <w:pPr>
        <w:pStyle w:val="Prrafodelista"/>
        <w:numPr>
          <w:ilvl w:val="0"/>
          <w:numId w:val="34"/>
        </w:numPr>
      </w:pPr>
      <w:r>
        <w:t xml:space="preserve"> </w:t>
      </w:r>
      <w:proofErr w:type="spellStart"/>
      <w:r w:rsidR="3A8645EF">
        <w:t>M</w:t>
      </w:r>
      <w:r>
        <w:t>ysql</w:t>
      </w:r>
      <w:proofErr w:type="spellEnd"/>
      <w:r>
        <w:t xml:space="preserve">- </w:t>
      </w:r>
      <w:r w:rsidRPr="2DCB99CA" w:rsidR="6F5F3F93">
        <w:rPr>
          <w:rFonts w:ascii="Segoe UI" w:hAnsi="Segoe UI" w:eastAsia="Segoe UI" w:cs="Segoe UI"/>
          <w:sz w:val="21"/>
          <w:szCs w:val="21"/>
        </w:rPr>
        <w:t>Microsoft SQL Server 2012</w:t>
      </w:r>
    </w:p>
    <w:p w:rsidRPr="00625D13" w:rsidR="00625D13" w:rsidP="00625D13" w:rsidRDefault="00625D13" w14:paraId="63F0C827" w14:textId="77777777">
      <w:pPr>
        <w:pStyle w:val="Prrafodelista"/>
        <w:widowControl/>
        <w:numPr>
          <w:ilvl w:val="0"/>
          <w:numId w:val="34"/>
        </w:numPr>
        <w:spacing w:after="0"/>
        <w:jc w:val="left"/>
        <w:rPr>
          <w:rFonts w:ascii="Segoe UI" w:hAnsi="Segoe UI" w:cs="Segoe UI"/>
          <w:sz w:val="21"/>
          <w:szCs w:val="21"/>
          <w:lang w:val="en-GB" w:eastAsia="en-GB"/>
        </w:rPr>
      </w:pPr>
      <w:r w:rsidRPr="2DCB99CA">
        <w:rPr>
          <w:rFonts w:ascii="Segoe UI" w:hAnsi="Segoe UI" w:cs="Segoe UI"/>
          <w:sz w:val="21"/>
          <w:szCs w:val="21"/>
          <w:lang w:val="en-GB" w:eastAsia="en-GB"/>
        </w:rPr>
        <w:t>PHP 5.6.40</w:t>
      </w:r>
    </w:p>
    <w:p w:rsidRPr="009E6C5A" w:rsidR="00625D13" w:rsidP="2DCB99CA" w:rsidRDefault="31F1306E" w14:paraId="44BDB238" w14:textId="36BBE41D">
      <w:pPr>
        <w:pStyle w:val="Prrafodelista"/>
        <w:numPr>
          <w:ilvl w:val="0"/>
          <w:numId w:val="34"/>
        </w:numPr>
      </w:pPr>
      <w:r>
        <w:t>Apache 2.4.10</w:t>
      </w:r>
    </w:p>
    <w:p w:rsidRPr="009E6C5A" w:rsidR="00625D13" w:rsidP="3D7BA74F" w:rsidRDefault="31F1306E" w14:paraId="1C7002C9" w14:textId="7C7B63DF">
      <w:pPr>
        <w:pStyle w:val="Prrafodelista"/>
        <w:numPr>
          <w:ilvl w:val="0"/>
          <w:numId w:val="34"/>
        </w:numPr>
        <w:rPr/>
      </w:pPr>
      <w:r w:rsidR="0EFEFA0A">
        <w:rPr/>
        <w:t xml:space="preserve">PHP </w:t>
      </w:r>
      <w:proofErr w:type="spellStart"/>
      <w:r w:rsidR="0EFEFA0A">
        <w:rPr/>
        <w:t>Myadmin</w:t>
      </w:r>
      <w:proofErr w:type="spellEnd"/>
      <w:r w:rsidR="0EFEFA0A">
        <w:rPr/>
        <w:t xml:space="preserve"> 4.8.4</w:t>
      </w:r>
    </w:p>
    <w:p w:rsidR="001207DF" w:rsidP="001207DF" w:rsidRDefault="001207DF" w14:paraId="05F3E0BF" w14:textId="23BBCEE2">
      <w:pPr>
        <w:pStyle w:val="Ttulo2"/>
      </w:pPr>
      <w:bookmarkStart w:name="_Toc468125413" w:id="5"/>
      <w:bookmarkStart w:name="_Toc318189321" w:id="6"/>
      <w:r>
        <w:lastRenderedPageBreak/>
        <w:t xml:space="preserve">Criterios de </w:t>
      </w:r>
      <w:r w:rsidR="00E01655">
        <w:t>aceptación</w:t>
      </w:r>
      <w:bookmarkEnd w:id="5"/>
    </w:p>
    <w:p w:rsidR="00FC3270" w:rsidP="00FC3270" w:rsidRDefault="00FC3270" w14:paraId="76FC895E" w14:textId="1DB51847">
      <w:pPr>
        <w:pStyle w:val="Prrafodelista"/>
        <w:numPr>
          <w:ilvl w:val="0"/>
          <w:numId w:val="36"/>
        </w:numPr>
      </w:pPr>
      <w:r>
        <w:t xml:space="preserve">Que el </w:t>
      </w:r>
      <w:proofErr w:type="spellStart"/>
      <w:r>
        <w:t>logueo</w:t>
      </w:r>
      <w:proofErr w:type="spellEnd"/>
      <w:r>
        <w:t xml:space="preserve"> se realice con el usuario correo electrónico institucional y contraseña.</w:t>
      </w:r>
    </w:p>
    <w:p w:rsidR="00FC3270" w:rsidP="00FC3270" w:rsidRDefault="00FC3270" w14:paraId="0D21214C" w14:textId="77777777">
      <w:pPr>
        <w:pStyle w:val="Prrafodelista"/>
        <w:numPr>
          <w:ilvl w:val="0"/>
          <w:numId w:val="36"/>
        </w:numPr>
      </w:pPr>
      <w:r>
        <w:t>Que el sistema me permita recuperar mi contraseña.</w:t>
      </w:r>
    </w:p>
    <w:p w:rsidR="00FC3270" w:rsidP="00FC3270" w:rsidRDefault="00FC3270" w14:paraId="47712898" w14:textId="05A4235B">
      <w:pPr>
        <w:pStyle w:val="Prrafodelista"/>
        <w:numPr>
          <w:ilvl w:val="0"/>
          <w:numId w:val="36"/>
        </w:numPr>
      </w:pPr>
      <w:r>
        <w:t>Poder seleccionar solo una opción en cada una de las listas desplegables precargadas para cada unidad administrativa</w:t>
      </w:r>
    </w:p>
    <w:p w:rsidR="00FC3270" w:rsidP="00FC3270" w:rsidRDefault="00FC3270" w14:paraId="071F816C" w14:textId="66C15DD9">
      <w:pPr>
        <w:pStyle w:val="Prrafodelista"/>
        <w:numPr>
          <w:ilvl w:val="0"/>
          <w:numId w:val="36"/>
        </w:numPr>
      </w:pPr>
      <w:r>
        <w:t>Poder elegir más de un archivo.</w:t>
      </w:r>
    </w:p>
    <w:p w:rsidR="00FC3270" w:rsidP="00FC3270" w:rsidRDefault="00FC3270" w14:paraId="233A305D" w14:textId="1B55D3B5">
      <w:pPr>
        <w:pStyle w:val="Prrafodelista"/>
        <w:numPr>
          <w:ilvl w:val="0"/>
          <w:numId w:val="36"/>
        </w:numPr>
      </w:pPr>
      <w:r>
        <w:t xml:space="preserve">Que los nombres de los archivos cumplan con las características: </w:t>
      </w:r>
      <w:r w:rsidRPr="3D7BA74F">
        <w:rPr>
          <w:rFonts w:cs="Arial"/>
          <w:color w:val="000000" w:themeColor="text1"/>
        </w:rPr>
        <w:t>no espacios en blanco, no caracteres raros, nombres</w:t>
      </w:r>
      <w:r w:rsidRPr="3D7BA74F" w:rsidR="00593088">
        <w:rPr>
          <w:rFonts w:cs="Arial"/>
          <w:color w:val="000000" w:themeColor="text1"/>
        </w:rPr>
        <w:t xml:space="preserve"> que no excedan los 25 caracteres</w:t>
      </w:r>
      <w:r w:rsidRPr="3D7BA74F">
        <w:rPr>
          <w:rFonts w:cs="Arial"/>
          <w:color w:val="000000" w:themeColor="text1"/>
        </w:rPr>
        <w:t>.</w:t>
      </w:r>
      <w:r>
        <w:t xml:space="preserve"> </w:t>
      </w:r>
    </w:p>
    <w:p w:rsidR="54402616" w:rsidP="3D7BA74F" w:rsidRDefault="54402616" w14:paraId="0E7F847C" w14:textId="3CAE3CFB">
      <w:pPr>
        <w:pStyle w:val="Prrafodelista"/>
        <w:numPr>
          <w:ilvl w:val="0"/>
          <w:numId w:val="36"/>
        </w:numPr>
        <w:rPr>
          <w:rFonts w:eastAsia="Arial" w:cs="Arial"/>
        </w:rPr>
      </w:pPr>
      <w:r w:rsidRPr="2220D8A0" w:rsidR="699864BB">
        <w:rPr>
          <w:rFonts w:cs="Arial"/>
          <w:color w:val="000000" w:themeColor="text1" w:themeTint="FF" w:themeShade="FF"/>
        </w:rPr>
        <w:t>Los formatos permitidos serán (.</w:t>
      </w:r>
      <w:proofErr w:type="gramStart"/>
      <w:r w:rsidRPr="2220D8A0" w:rsidR="699864BB">
        <w:rPr>
          <w:rFonts w:cs="Arial"/>
          <w:color w:val="000000" w:themeColor="text1" w:themeTint="FF" w:themeShade="FF"/>
        </w:rPr>
        <w:t>PDF,XLS</w:t>
      </w:r>
      <w:proofErr w:type="gramEnd"/>
      <w:r w:rsidRPr="2220D8A0" w:rsidR="699864BB">
        <w:rPr>
          <w:rFonts w:cs="Arial"/>
          <w:color w:val="000000" w:themeColor="text1" w:themeTint="FF" w:themeShade="FF"/>
        </w:rPr>
        <w:t>, XLSX,.DOC,DOX,.PPT, PPTX,</w:t>
      </w:r>
      <w:r w:rsidRPr="2220D8A0" w:rsidR="699864BB">
        <w:rPr>
          <w:rFonts w:ascii="Calibri" w:hAnsi="Calibri" w:cs="Calibri"/>
          <w:sz w:val="22"/>
          <w:szCs w:val="22"/>
        </w:rPr>
        <w:t xml:space="preserve"> JPG,ZIP</w:t>
      </w:r>
      <w:r w:rsidRPr="2220D8A0" w:rsidR="699864BB">
        <w:rPr>
          <w:rFonts w:cs="Arial"/>
          <w:color w:val="000000" w:themeColor="text1" w:themeTint="FF" w:themeShade="FF"/>
        </w:rPr>
        <w:t>)</w:t>
      </w:r>
    </w:p>
    <w:p w:rsidR="4F5652B0" w:rsidP="3D7BA74F" w:rsidRDefault="4F5652B0" w14:paraId="180B7ADD" w14:textId="6AF0CBD2">
      <w:pPr>
        <w:pStyle w:val="Prrafodelista"/>
        <w:numPr>
          <w:ilvl w:val="0"/>
          <w:numId w:val="36"/>
        </w:numPr>
        <w:rPr/>
      </w:pPr>
      <w:r w:rsidRPr="2220D8A0" w:rsidR="0152A02C">
        <w:rPr>
          <w:rFonts w:cs="Arial"/>
          <w:color w:val="000000" w:themeColor="text1" w:themeTint="FF" w:themeShade="FF"/>
        </w:rPr>
        <w:t xml:space="preserve">Las Modificaciones, altas y eliminaciones deben contar con </w:t>
      </w:r>
      <w:r w:rsidRPr="2220D8A0" w:rsidR="1C2AD415">
        <w:rPr>
          <w:rFonts w:cs="Arial"/>
          <w:color w:val="000000" w:themeColor="text1" w:themeTint="FF" w:themeShade="FF"/>
        </w:rPr>
        <w:t>bitácoras</w:t>
      </w:r>
      <w:r w:rsidRPr="2220D8A0" w:rsidR="0152A02C">
        <w:rPr>
          <w:rFonts w:cs="Arial"/>
          <w:color w:val="000000" w:themeColor="text1" w:themeTint="FF" w:themeShade="FF"/>
        </w:rPr>
        <w:t xml:space="preserve"> de movimientos</w:t>
      </w:r>
    </w:p>
    <w:p w:rsidR="4F5652B0" w:rsidP="3D7BA74F" w:rsidRDefault="4F5652B0" w14:paraId="2B36A501" w14:textId="054D1E48">
      <w:pPr>
        <w:pStyle w:val="Prrafodelista"/>
        <w:numPr>
          <w:ilvl w:val="0"/>
          <w:numId w:val="36"/>
        </w:numPr>
        <w:rPr/>
      </w:pPr>
      <w:r w:rsidRPr="2220D8A0" w:rsidR="0152A02C">
        <w:rPr>
          <w:rFonts w:cs="Arial"/>
          <w:color w:val="000000" w:themeColor="text1" w:themeTint="FF" w:themeShade="FF"/>
        </w:rPr>
        <w:t xml:space="preserve">Las Modificaciones de Archivos </w:t>
      </w:r>
      <w:r w:rsidRPr="2220D8A0" w:rsidR="0CCF9891">
        <w:rPr>
          <w:rFonts w:cs="Arial"/>
          <w:color w:val="000000" w:themeColor="text1" w:themeTint="FF" w:themeShade="FF"/>
        </w:rPr>
        <w:t>generarán</w:t>
      </w:r>
      <w:r w:rsidRPr="2220D8A0" w:rsidR="0152A02C">
        <w:rPr>
          <w:rFonts w:cs="Arial"/>
          <w:color w:val="000000" w:themeColor="text1" w:themeTint="FF" w:themeShade="FF"/>
        </w:rPr>
        <w:t xml:space="preserve"> un B</w:t>
      </w:r>
      <w:r w:rsidRPr="2220D8A0" w:rsidR="370B458F">
        <w:rPr>
          <w:rFonts w:cs="Arial"/>
          <w:color w:val="000000" w:themeColor="text1" w:themeTint="FF" w:themeShade="FF"/>
        </w:rPr>
        <w:t xml:space="preserve">ack </w:t>
      </w:r>
      <w:r w:rsidRPr="2220D8A0" w:rsidR="0152A02C">
        <w:rPr>
          <w:rFonts w:cs="Arial"/>
          <w:color w:val="000000" w:themeColor="text1" w:themeTint="FF" w:themeShade="FF"/>
        </w:rPr>
        <w:t xml:space="preserve">de los archivos en otra </w:t>
      </w:r>
      <w:proofErr w:type="gramStart"/>
      <w:r w:rsidRPr="2220D8A0" w:rsidR="0152A02C">
        <w:rPr>
          <w:rFonts w:cs="Arial"/>
          <w:color w:val="000000" w:themeColor="text1" w:themeTint="FF" w:themeShade="FF"/>
        </w:rPr>
        <w:t>carpeta</w:t>
      </w:r>
      <w:proofErr w:type="gramEnd"/>
      <w:r w:rsidRPr="2220D8A0" w:rsidR="0152A02C">
        <w:rPr>
          <w:rFonts w:cs="Arial"/>
          <w:color w:val="000000" w:themeColor="text1" w:themeTint="FF" w:themeShade="FF"/>
        </w:rPr>
        <w:t xml:space="preserve"> </w:t>
      </w:r>
      <w:r w:rsidRPr="2220D8A0" w:rsidR="41118395">
        <w:rPr>
          <w:rFonts w:cs="Arial"/>
          <w:color w:val="000000" w:themeColor="text1" w:themeTint="FF" w:themeShade="FF"/>
        </w:rPr>
        <w:t>así</w:t>
      </w:r>
      <w:r w:rsidRPr="2220D8A0" w:rsidR="0152A02C">
        <w:rPr>
          <w:rFonts w:cs="Arial"/>
          <w:color w:val="000000" w:themeColor="text1" w:themeTint="FF" w:themeShade="FF"/>
        </w:rPr>
        <w:t xml:space="preserve"> como el registro de cada uno </w:t>
      </w:r>
    </w:p>
    <w:p w:rsidR="3B31AEE4" w:rsidP="3D7BA74F" w:rsidRDefault="3B31AEE4" w14:paraId="03A36FC0" w14:textId="358F5D4D">
      <w:pPr>
        <w:pStyle w:val="Prrafodelista"/>
        <w:numPr>
          <w:ilvl w:val="0"/>
          <w:numId w:val="36"/>
        </w:numPr>
        <w:rPr/>
      </w:pPr>
      <w:r w:rsidRPr="2220D8A0" w:rsidR="22E18F9C">
        <w:rPr>
          <w:rFonts w:cs="Arial"/>
          <w:color w:val="000000" w:themeColor="text1" w:themeTint="FF" w:themeShade="FF"/>
        </w:rPr>
        <w:t xml:space="preserve">La validación de Caracteres a acepción de los _ y - </w:t>
      </w:r>
    </w:p>
    <w:p w:rsidRPr="00FC3270" w:rsidR="00FC3270" w:rsidP="00593088" w:rsidRDefault="00FC3270" w14:paraId="45266958" w14:textId="77777777">
      <w:pPr>
        <w:pStyle w:val="Prrafodelista"/>
      </w:pPr>
    </w:p>
    <w:p w:rsidR="0015227A" w:rsidP="009A0851" w:rsidRDefault="0015227A" w14:paraId="05F3E0C9" w14:textId="77777777"/>
    <w:p w:rsidR="001207DF" w:rsidP="001207DF" w:rsidRDefault="001207DF" w14:paraId="05F3E0CA" w14:textId="18528184">
      <w:pPr>
        <w:pStyle w:val="Ttulo2"/>
      </w:pPr>
      <w:bookmarkStart w:name="_Toc468125414" w:id="7"/>
      <w:r>
        <w:t>Información anexa</w:t>
      </w:r>
      <w:bookmarkEnd w:id="6"/>
      <w:bookmarkEnd w:id="7"/>
    </w:p>
    <w:p w:rsidRPr="00D82AFC" w:rsidR="00D82AFC" w:rsidP="00D82AFC" w:rsidRDefault="00D82AFC" w14:paraId="303F726E" w14:textId="5222B7D7">
      <w:r>
        <w:t xml:space="preserve">Listado </w:t>
      </w:r>
      <w:r w:rsidR="00C750E0">
        <w:t xml:space="preserve">de Artículos de Fracciones correspondientes por unidad administrativa </w:t>
      </w:r>
    </w:p>
    <w:bookmarkStart w:name="_Toc146428359" w:id="8"/>
    <w:p w:rsidR="00E42EEA" w:rsidP="00E42EEA" w:rsidRDefault="00D82AFC" w14:paraId="05F3E0D8" w14:textId="171DE0CE">
      <w:r>
        <w:fldChar w:fldCharType="begin"/>
      </w:r>
      <w:r>
        <w:instrText xml:space="preserve"> HYPERLINK "</w:instrText>
      </w:r>
      <w:r w:rsidRPr="00D82AFC">
        <w:instrText>https://infocm.sharepoint.com/:x:/s/RepositorioDocumentalDTI/Ebui31g8Ie1DtZY9H0qXbzMBAJh0lF2PAbu7H8haaRBdKg?e=9IUPPe</w:instrText>
      </w:r>
      <w:r>
        <w:instrText xml:space="preserve">" </w:instrText>
      </w:r>
      <w:r>
        <w:fldChar w:fldCharType="separate"/>
      </w:r>
      <w:r w:rsidRPr="00876658">
        <w:rPr>
          <w:rStyle w:val="Hipervnculo"/>
        </w:rPr>
        <w:t>https://infocm.sharepoint.com/:x:/s/RepositorioDocumentalDTI/Ebui31g8Ie1DtZY9H0qXbzMBAJh0lF2PAbu7H8haaRBdKg?e=9IUPPe</w:t>
      </w:r>
      <w:r>
        <w:fldChar w:fldCharType="end"/>
      </w:r>
    </w:p>
    <w:p w:rsidRPr="009F33B4" w:rsidR="00314C27" w:rsidP="009F33B4" w:rsidRDefault="0007733B" w14:paraId="05F3E0DD" w14:textId="331643CF">
      <w:pPr>
        <w:pStyle w:val="Ttulo1"/>
        <w:spacing w:before="240"/>
      </w:pPr>
      <w:bookmarkStart w:name="_Toc468125417" w:id="9"/>
      <w:r>
        <w:t>Diseño</w:t>
      </w:r>
      <w:bookmarkEnd w:id="9"/>
    </w:p>
    <w:p w:rsidR="00E44A7B" w:rsidP="00933484" w:rsidRDefault="00893041" w14:paraId="05F3E0E3" w14:textId="385D17D9">
      <w:pPr>
        <w:pStyle w:val="Ttulo2"/>
      </w:pPr>
      <w:bookmarkStart w:name="_Toc468125419" w:id="10"/>
      <w:r>
        <w:t>Descripción</w:t>
      </w:r>
      <w:r w:rsidR="0007733B">
        <w:t xml:space="preserve"> de la solución</w:t>
      </w:r>
      <w:bookmarkEnd w:id="10"/>
    </w:p>
    <w:p w:rsidRPr="00933484" w:rsidR="00933484" w:rsidP="00933484" w:rsidRDefault="00933484" w14:paraId="36F6FB22" w14:textId="1B9ED8C7">
      <w:pPr>
        <w:rPr>
          <w:rFonts w:cs="Arial"/>
          <w:color w:val="000000"/>
        </w:rPr>
      </w:pPr>
      <w:r w:rsidRPr="3D7BA74F">
        <w:rPr>
          <w:rFonts w:cs="Arial"/>
          <w:color w:val="000000" w:themeColor="text1"/>
        </w:rPr>
        <w:t>Como resultado obtendremos la ruta o rutas en caso de haber elegido más de un archivo en forma de lista para su consulta y el nombre del archivo. Mostramos la ruta completa donde se localiza el archivo mism</w:t>
      </w:r>
      <w:r w:rsidRPr="3D7BA74F" w:rsidR="1AB17311">
        <w:rPr>
          <w:rFonts w:cs="Arial"/>
          <w:color w:val="000000" w:themeColor="text1"/>
        </w:rPr>
        <w:t>o</w:t>
      </w:r>
      <w:r w:rsidRPr="3D7BA74F">
        <w:rPr>
          <w:rFonts w:cs="Arial"/>
          <w:color w:val="000000" w:themeColor="text1"/>
        </w:rPr>
        <w:t xml:space="preserve"> que tiene que formarse una liga completa y activa.</w:t>
      </w:r>
    </w:p>
    <w:p w:rsidR="00484544" w:rsidP="005529D3" w:rsidRDefault="00700AB3" w14:paraId="05F3E247" w14:textId="131F69AB">
      <w:pPr>
        <w:rPr>
          <w:rFonts w:ascii="Calibri" w:hAnsi="Calibri" w:cs="Calibri"/>
          <w:sz w:val="22"/>
          <w:szCs w:val="22"/>
        </w:rPr>
      </w:pPr>
      <w:hyperlink r:id="rId14">
        <w:r w:rsidRPr="3D7BA74F" w:rsidR="00213B35">
          <w:rPr>
            <w:rStyle w:val="Hipervnculo"/>
            <w:rFonts w:ascii="Calibri" w:hAnsi="Calibri" w:cs="Calibri"/>
            <w:sz w:val="22"/>
            <w:szCs w:val="22"/>
          </w:rPr>
          <w:t>https://infocdmx.org.mx/LTAIPRC-2016-OT/Art121/Fr01/2020/A121Fr01_2020_T03_Constitucion.pdf</w:t>
        </w:r>
      </w:hyperlink>
    </w:p>
    <w:p w:rsidR="00723C89" w:rsidP="009A0851" w:rsidRDefault="00723C89" w14:paraId="05F3E459" w14:textId="77777777"/>
    <w:p w:rsidR="00893041" w:rsidP="00F845E2" w:rsidRDefault="0007733B" w14:paraId="05F3E45B" w14:textId="283E2A8D">
      <w:pPr>
        <w:pStyle w:val="Ttulo2"/>
      </w:pPr>
      <w:bookmarkStart w:name="_Toc468125424" w:id="11"/>
      <w:r>
        <w:t>Dependencias</w:t>
      </w:r>
      <w:r w:rsidR="00F845E2">
        <w:t xml:space="preserve"> y Restricciones</w:t>
      </w:r>
      <w:bookmarkEnd w:id="11"/>
    </w:p>
    <w:p w:rsidR="003A76BF" w:rsidP="003A76BF" w:rsidRDefault="00593088" w14:paraId="05F3E45C" w14:textId="7FF010FE">
      <w:pPr>
        <w:pStyle w:val="Prrafodelista"/>
        <w:numPr>
          <w:ilvl w:val="0"/>
          <w:numId w:val="37"/>
        </w:numPr>
      </w:pPr>
      <w:r>
        <w:t>Las Unidades administrativas podrán visualizar únicamente sus fracciones</w:t>
      </w:r>
      <w:r w:rsidR="00933484">
        <w:t xml:space="preserve"> que le corresponden.</w:t>
      </w:r>
    </w:p>
    <w:p w:rsidRPr="00933484" w:rsidR="00933484" w:rsidP="003A76BF" w:rsidRDefault="00933484" w14:paraId="6FB41837" w14:textId="1B9F69F3">
      <w:pPr>
        <w:pStyle w:val="Prrafodelista"/>
        <w:numPr>
          <w:ilvl w:val="0"/>
          <w:numId w:val="37"/>
        </w:numPr>
      </w:pPr>
      <w:r>
        <w:rPr>
          <w:rFonts w:cs="Arial"/>
          <w:color w:val="000000"/>
        </w:rPr>
        <w:t>Los formatos permitidos serán (.</w:t>
      </w:r>
      <w:proofErr w:type="gramStart"/>
      <w:r>
        <w:rPr>
          <w:rFonts w:cs="Arial"/>
          <w:color w:val="000000"/>
        </w:rPr>
        <w:t>PDF,XLS</w:t>
      </w:r>
      <w:proofErr w:type="gramEnd"/>
      <w:r>
        <w:rPr>
          <w:rFonts w:cs="Arial"/>
          <w:color w:val="000000"/>
        </w:rPr>
        <w:t>, XLSX,.DOC,DOX,.PPT,</w:t>
      </w:r>
      <w:r w:rsidRPr="000E766A">
        <w:rPr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JPG,.ZIP</w:t>
      </w:r>
      <w:r>
        <w:rPr>
          <w:rFonts w:cs="Arial"/>
          <w:color w:val="000000"/>
        </w:rPr>
        <w:t>)</w:t>
      </w:r>
    </w:p>
    <w:p w:rsidRPr="00933484" w:rsidR="00933484" w:rsidP="00933484" w:rsidRDefault="00933484" w14:paraId="4DB061C6" w14:textId="098E0090">
      <w:pPr>
        <w:pStyle w:val="Prrafodelista"/>
        <w:numPr>
          <w:ilvl w:val="0"/>
          <w:numId w:val="37"/>
        </w:numPr>
      </w:pPr>
      <w:r>
        <w:rPr>
          <w:rFonts w:cs="Arial"/>
          <w:color w:val="000000"/>
        </w:rPr>
        <w:t>Validación de nombre de archivos: no espacios en blanco, no caracteres raros, nombres que no excedan los 25 caracteres.</w:t>
      </w:r>
      <w:r>
        <w:t xml:space="preserve"> </w:t>
      </w:r>
    </w:p>
    <w:p w:rsidR="00933484" w:rsidP="00933484" w:rsidRDefault="00933484" w14:paraId="047153B9" w14:textId="15881AD5">
      <w:pPr>
        <w:pStyle w:val="Prrafodelista"/>
        <w:numPr>
          <w:ilvl w:val="0"/>
          <w:numId w:val="37"/>
        </w:numPr>
      </w:pPr>
      <w:r>
        <w:t>Poder elegir más de un archivo.</w:t>
      </w:r>
    </w:p>
    <w:p w:rsidR="00933484" w:rsidP="00933484" w:rsidRDefault="00933484" w14:paraId="217A17FA" w14:textId="77777777"/>
    <w:p w:rsidR="00933484" w:rsidP="003A76BF" w:rsidRDefault="00933484" w14:paraId="6317003F" w14:textId="77777777">
      <w:pPr>
        <w:pStyle w:val="Prrafodelista"/>
        <w:numPr>
          <w:ilvl w:val="0"/>
          <w:numId w:val="37"/>
        </w:numPr>
      </w:pPr>
    </w:p>
    <w:p w:rsidR="005C12AA" w:rsidP="005C12AA" w:rsidRDefault="005C12AA" w14:paraId="05F3E45F" w14:textId="381FE26D">
      <w:pPr>
        <w:pStyle w:val="Ttulo2"/>
      </w:pPr>
      <w:bookmarkStart w:name="_Toc468125425" w:id="12"/>
      <w:bookmarkStart w:name="_Toc318189325" w:id="13"/>
      <w:r>
        <w:t>Interfaces</w:t>
      </w:r>
      <w:bookmarkEnd w:id="12"/>
    </w:p>
    <w:p w:rsidR="00B72911" w:rsidP="005C12AA" w:rsidRDefault="00B72911" w14:paraId="332985FB" w14:textId="774D57C6">
      <w:r>
        <w:t>LOGIN</w:t>
      </w:r>
    </w:p>
    <w:p w:rsidR="00B72911" w:rsidP="005C12AA" w:rsidRDefault="00B72911" w14:paraId="200C51A3" w14:textId="043604A8">
      <w:r w:rsidR="6AFAE919">
        <w:drawing>
          <wp:inline wp14:editId="500E2B58" wp14:anchorId="275D4A18">
            <wp:extent cx="5612130" cy="2830195"/>
            <wp:effectExtent l="0" t="0" r="7620" b="8255"/>
            <wp:docPr id="3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b4343a4c8a4e4f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1" w:rsidP="005C12AA" w:rsidRDefault="00B72911" w14:paraId="78B170A5" w14:textId="03E2F587"/>
    <w:p w:rsidR="3D7BA74F" w:rsidP="3D7BA74F" w:rsidRDefault="3D7BA74F" w14:paraId="2B348EE5" w14:textId="08F31A66"/>
    <w:p w:rsidR="00150B65" w:rsidP="005C12AA" w:rsidRDefault="1F2D9B5E" w14:paraId="56ECE07C" w14:textId="590B1BE6">
      <w:r>
        <w:t>Modulo</w:t>
      </w:r>
    </w:p>
    <w:p w:rsidR="633266F9" w:rsidP="3D7BA74F" w:rsidRDefault="633266F9" w14:paraId="30D604D0" w14:textId="37FA381A">
      <w:r w:rsidR="633266F9">
        <w:drawing>
          <wp:inline wp14:editId="701E1F05" wp14:anchorId="2A03D188">
            <wp:extent cx="5610224" cy="3505200"/>
            <wp:effectExtent l="0" t="0" r="0" b="0"/>
            <wp:docPr id="1977976361" name="Imagen 19779763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77976361"/>
                    <pic:cNvPicPr/>
                  </pic:nvPicPr>
                  <pic:blipFill>
                    <a:blip r:embed="Rb17d0a7c06fc47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3266F9" w:rsidP="3D7BA74F" w:rsidRDefault="001C7079" w14:paraId="5A593B75" w14:textId="19180D67">
      <w:r w:rsidR="001C7079">
        <w:drawing>
          <wp:inline wp14:editId="47A672CF" wp14:anchorId="4AC6EA81">
            <wp:extent cx="5600700" cy="2286000"/>
            <wp:effectExtent l="0" t="0" r="0" b="0"/>
            <wp:docPr id="2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c039b0d8df53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ABF25" w:rsidP="3D7BA74F" w:rsidRDefault="00082079" w14:paraId="434EADFF" w14:textId="7132C66A">
      <w:r w:rsidR="00082079">
        <w:drawing>
          <wp:inline wp14:editId="24A63FD1" wp14:anchorId="43F2D4D5">
            <wp:extent cx="4248150" cy="2019300"/>
            <wp:effectExtent l="0" t="0" r="0" b="0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fe29e6b8c0c6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8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58908849" w14:textId="18B846E8"/>
    <w:p w:rsidR="00AA5575" w:rsidP="005C12AA" w:rsidRDefault="00AA5575" w14:paraId="770F36D5" w14:textId="59B43F18">
      <w:r>
        <w:t xml:space="preserve">Modificar </w:t>
      </w:r>
      <w:r w:rsidR="55F05096">
        <w:t>Archivo</w:t>
      </w:r>
    </w:p>
    <w:p w:rsidR="59F3A121" w:rsidP="3D7BA74F" w:rsidRDefault="59F3A121" w14:paraId="74A9D7D4" w14:textId="7F57D6D7">
      <w:r w:rsidR="62FBDA98">
        <w:drawing>
          <wp:inline wp14:editId="5F29632E" wp14:anchorId="28C4ED1F">
            <wp:extent cx="1247775" cy="466725"/>
            <wp:effectExtent l="0" t="0" r="0" b="0"/>
            <wp:docPr id="550218678" name="Imagen 5502186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50218678"/>
                    <pic:cNvPicPr/>
                  </pic:nvPicPr>
                  <pic:blipFill>
                    <a:blip r:embed="R302ac19494c541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7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0AC41" w:rsidP="3D7BA74F" w:rsidRDefault="5420AC41" w14:paraId="0E6AF0A4" w14:textId="348EE5E3">
      <w:r w:rsidR="1A341041">
        <w:drawing>
          <wp:inline wp14:editId="2C26AD4C" wp14:anchorId="09E7E4A1">
            <wp:extent cx="5610224" cy="885825"/>
            <wp:effectExtent l="0" t="0" r="0" b="0"/>
            <wp:docPr id="1747304030" name="Imagen 17473040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47304030"/>
                    <pic:cNvPicPr/>
                  </pic:nvPicPr>
                  <pic:blipFill>
                    <a:blip r:embed="Rd78961f733ac449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5029C" w:rsidP="3D7BA74F" w:rsidRDefault="2945029C" w14:paraId="00E08700" w14:textId="69681B67">
      <w:r w:rsidR="50EECE78">
        <w:drawing>
          <wp:inline wp14:editId="07B5ADAE" wp14:anchorId="569881BC">
            <wp:extent cx="5610224" cy="533400"/>
            <wp:effectExtent l="0" t="0" r="0" b="0"/>
            <wp:docPr id="1972753808" name="Imagen 19727538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72753808"/>
                    <pic:cNvPicPr/>
                  </pic:nvPicPr>
                  <pic:blipFill>
                    <a:blip r:embed="R8b9b6f6547a44d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62C1D956" w14:textId="4133F0CF"/>
    <w:p w:rsidR="3D7BA74F" w:rsidP="3D7BA74F" w:rsidRDefault="3D7BA74F" w14:paraId="485F80C2" w14:textId="56249070"/>
    <w:p w:rsidR="2945029C" w:rsidP="3D7BA74F" w:rsidRDefault="2945029C" w14:paraId="4D8BB82B" w14:textId="56DDF256">
      <w:r w:rsidR="50EECE78">
        <w:drawing>
          <wp:inline wp14:editId="44F565BD" wp14:anchorId="7C3845E8">
            <wp:extent cx="5610224" cy="2124075"/>
            <wp:effectExtent l="0" t="0" r="0" b="0"/>
            <wp:docPr id="1991835703" name="Imagen 19918357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91835703"/>
                    <pic:cNvPicPr/>
                  </pic:nvPicPr>
                  <pic:blipFill>
                    <a:blip r:embed="R3e5af1b312b24b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629FDDF4" w14:textId="5FA78AC0"/>
    <w:p w:rsidR="09A19514" w:rsidP="3D7BA74F" w:rsidRDefault="09A19514" w14:paraId="0F517684" w14:textId="7AF3BDE1">
      <w:r w:rsidR="20FDA4B9">
        <w:drawing>
          <wp:inline wp14:editId="3A14B73F" wp14:anchorId="5EE89E8A">
            <wp:extent cx="5610224" cy="1962150"/>
            <wp:effectExtent l="0" t="0" r="0" b="0"/>
            <wp:docPr id="379991448" name="Imagen 3799914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79991448"/>
                    <pic:cNvPicPr/>
                  </pic:nvPicPr>
                  <pic:blipFill>
                    <a:blip r:embed="Rdb522442db69475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28C208E0" w14:textId="65658A39"/>
    <w:p w:rsidR="3D7BA74F" w:rsidP="3D7BA74F" w:rsidRDefault="3D7BA74F" w14:paraId="07AFBBF1" w14:textId="50D3F00E"/>
    <w:p w:rsidR="3D7BA74F" w:rsidP="3D7BA74F" w:rsidRDefault="3D7BA74F" w14:paraId="7481DABA" w14:textId="52867A68"/>
    <w:p w:rsidR="65FBA714" w:rsidP="3D7BA74F" w:rsidRDefault="009F0335" w14:paraId="00BF3B35" w14:textId="3EFAFED2">
      <w:r w:rsidR="009F0335">
        <w:drawing>
          <wp:inline wp14:editId="63ABDD4A" wp14:anchorId="3E0E91B0">
            <wp:extent cx="5076826" cy="838200"/>
            <wp:effectExtent l="0" t="0" r="9525" b="0"/>
            <wp:docPr id="8" name="Imagen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"/>
                    <pic:cNvPicPr/>
                  </pic:nvPicPr>
                  <pic:blipFill>
                    <a:blip r:embed="R5ccc241c09a7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682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7CC44B92" w14:textId="20B97BC7"/>
    <w:p w:rsidR="3D7BA74F" w:rsidP="3D7BA74F" w:rsidRDefault="3D7BA74F" w14:paraId="685DD318" w14:textId="6ED95BD9"/>
    <w:p w:rsidR="3D7BA74F" w:rsidP="3D7BA74F" w:rsidRDefault="3D7BA74F" w14:paraId="4308756E" w14:textId="5B70207D"/>
    <w:p w:rsidR="3D7BA74F" w:rsidP="3D7BA74F" w:rsidRDefault="3D7BA74F" w14:paraId="6308B5A4" w14:textId="15FE226B"/>
    <w:p w:rsidR="3D7BA74F" w:rsidP="3D7BA74F" w:rsidRDefault="3D7BA74F" w14:paraId="72AC8622" w14:textId="760645A9"/>
    <w:p w:rsidR="00AA5575" w:rsidP="005C12AA" w:rsidRDefault="00AA5575" w14:paraId="2296885D" w14:textId="77777777"/>
    <w:p w:rsidR="00150B65" w:rsidP="005C12AA" w:rsidRDefault="00150B65" w14:paraId="52F8EA68" w14:textId="5B37F650">
      <w:r>
        <w:lastRenderedPageBreak/>
        <w:t>Carga</w:t>
      </w:r>
    </w:p>
    <w:p w:rsidR="5EEF0173" w:rsidP="3D7BA74F" w:rsidRDefault="5EEF0173" w14:paraId="46F0240A" w14:textId="6DE4E0F6">
      <w:r w:rsidR="239547FB">
        <w:drawing>
          <wp:inline wp14:editId="46E34D72" wp14:anchorId="5D1F7B21">
            <wp:extent cx="1247775" cy="381000"/>
            <wp:effectExtent l="0" t="0" r="0" b="0"/>
            <wp:docPr id="1644394561" name="Imagen 16443945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44394561"/>
                    <pic:cNvPicPr/>
                  </pic:nvPicPr>
                  <pic:blipFill>
                    <a:blip r:embed="R9998bbd803ab42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7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117C7" w:rsidP="3D7BA74F" w:rsidRDefault="42E117C7" w14:paraId="08B671A1" w14:textId="3679845C">
      <w:r w:rsidR="37B0E48B">
        <w:drawing>
          <wp:inline wp14:editId="3E5F1729" wp14:anchorId="33634BB0">
            <wp:extent cx="5610224" cy="885825"/>
            <wp:effectExtent l="0" t="0" r="0" b="0"/>
            <wp:docPr id="739276082" name="Imagen 7392760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39276082"/>
                    <pic:cNvPicPr/>
                  </pic:nvPicPr>
                  <pic:blipFill>
                    <a:blip r:embed="R3892e593a6f04b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B8E9E">
        <w:drawing>
          <wp:inline wp14:editId="6E92F74B" wp14:anchorId="77EF1FC1">
            <wp:extent cx="5610224" cy="2124075"/>
            <wp:effectExtent l="0" t="0" r="0" b="0"/>
            <wp:docPr id="361445855" name="Imagen 3614458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61445855"/>
                    <pic:cNvPicPr/>
                  </pic:nvPicPr>
                  <pic:blipFill>
                    <a:blip r:embed="Rd1e4d1d1f34c40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4A5B4EEB" w14:textId="2EA8D789"/>
    <w:p w:rsidR="00B72911" w:rsidP="005C12AA" w:rsidRDefault="42E117C7" w14:paraId="1DD7C4D4" w14:textId="717593EA">
      <w:pPr>
        <w:rPr>
          <w:noProof/>
        </w:rPr>
      </w:pPr>
      <w:r w:rsidR="37B0E48B">
        <w:drawing>
          <wp:inline wp14:editId="3227CBF7" wp14:anchorId="3515E408">
            <wp:extent cx="5610224" cy="1962150"/>
            <wp:effectExtent l="0" t="0" r="0" b="0"/>
            <wp:docPr id="2035586880" name="Imagen 20355868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35586880"/>
                    <pic:cNvPicPr/>
                  </pic:nvPicPr>
                  <pic:blipFill>
                    <a:blip r:embed="Rb8ece1e6b5e5406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F4" w:rsidP="005C12AA" w:rsidRDefault="00F87FF4" w14:paraId="1D56BAF0" w14:textId="2AAC7639">
      <w:pPr>
        <w:rPr>
          <w:noProof/>
        </w:rPr>
      </w:pPr>
    </w:p>
    <w:p w:rsidR="00BC1D4F" w:rsidP="005C12AA" w:rsidRDefault="00BC1D4F" w14:paraId="354040F9" w14:textId="7D09693E">
      <w:pPr>
        <w:rPr>
          <w:noProof/>
        </w:rPr>
      </w:pPr>
    </w:p>
    <w:p w:rsidR="00BC1D4F" w:rsidP="005C12AA" w:rsidRDefault="00BC1D4F" w14:paraId="6D177917" w14:textId="388D5414">
      <w:pPr>
        <w:rPr>
          <w:noProof/>
        </w:rPr>
      </w:pPr>
    </w:p>
    <w:p w:rsidR="00BC1D4F" w:rsidP="005C12AA" w:rsidRDefault="00BC1D4F" w14:paraId="20DF4C53" w14:textId="317FC373">
      <w:pPr>
        <w:rPr>
          <w:noProof/>
        </w:rPr>
      </w:pPr>
    </w:p>
    <w:p w:rsidR="00BC1D4F" w:rsidP="005C12AA" w:rsidRDefault="00BC1D4F" w14:paraId="0D79EE91" w14:textId="77777777">
      <w:pPr>
        <w:rPr>
          <w:noProof/>
        </w:rPr>
      </w:pPr>
    </w:p>
    <w:p w:rsidR="00150B65" w:rsidP="3D7BA74F" w:rsidRDefault="06361EFA" w14:paraId="2152AC15" w14:textId="1E646FF6">
      <w:r w:rsidRPr="2220D8A0" w:rsidR="40243AAD">
        <w:rPr>
          <w:noProof/>
        </w:rPr>
        <w:t xml:space="preserve">Administrador </w:t>
      </w:r>
    </w:p>
    <w:p w:rsidR="00150B65" w:rsidP="3D7BA74F" w:rsidRDefault="0A88AAE8" w14:paraId="34A2AE4A" w14:textId="4A90C500">
      <w:pPr>
        <w:rPr>
          <w:noProof/>
        </w:rPr>
      </w:pPr>
      <w:r w:rsidRPr="2220D8A0" w:rsidR="7CCE257C">
        <w:rPr>
          <w:noProof/>
        </w:rPr>
        <w:t xml:space="preserve">Actualizacion de Datos </w:t>
      </w:r>
    </w:p>
    <w:p w:rsidR="00150B65" w:rsidP="2220D8A0" w:rsidRDefault="0A88AAE8" w14:paraId="38718974" w14:textId="0336417A">
      <w:pPr>
        <w:pStyle w:val="Normal"/>
      </w:pPr>
      <w:r w:rsidR="0D10D9CB">
        <w:drawing>
          <wp:inline wp14:editId="114E7268" wp14:anchorId="3450F84E">
            <wp:extent cx="5610224" cy="2238375"/>
            <wp:effectExtent l="0" t="0" r="0" b="0"/>
            <wp:docPr id="153440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5ef19ef12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5" w:rsidP="2220D8A0" w:rsidRDefault="00150B65" w14:paraId="2D163D9F" w14:textId="6AAA8563">
      <w:pPr>
        <w:pStyle w:val="Normal"/>
      </w:pPr>
      <w:r w:rsidR="1AFFC93E">
        <w:rPr/>
        <w:t xml:space="preserve">Agregar un nuevo usuario </w:t>
      </w:r>
    </w:p>
    <w:p w:rsidR="00150B65" w:rsidP="2220D8A0" w:rsidRDefault="00150B65" w14:paraId="5D6017AA" w14:textId="7B11006A">
      <w:pPr>
        <w:pStyle w:val="Normal"/>
      </w:pPr>
      <w:r w:rsidR="1AFFC93E">
        <w:drawing>
          <wp:inline wp14:editId="6FE9DC68" wp14:anchorId="45EECB21">
            <wp:extent cx="5610224" cy="2238375"/>
            <wp:effectExtent l="0" t="0" r="0" b="0"/>
            <wp:docPr id="510228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db9d5e042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FFC93E" w:rsidP="2220D8A0" w:rsidRDefault="1AFFC93E" w14:paraId="30DB659A" w14:textId="143324DD">
      <w:pPr>
        <w:pStyle w:val="Normal"/>
      </w:pPr>
      <w:r w:rsidR="1AFFC93E">
        <w:rPr/>
        <w:t>Edición</w:t>
      </w:r>
      <w:r w:rsidR="1AFFC93E">
        <w:rPr/>
        <w:t xml:space="preserve"> de contraseña </w:t>
      </w:r>
    </w:p>
    <w:p w:rsidR="00150B65" w:rsidP="3D7BA74F" w:rsidRDefault="00BC1D4F" w14:paraId="5D17DFB9" w14:textId="0B2F3636">
      <w:r w:rsidR="00BC1D4F">
        <w:drawing>
          <wp:inline wp14:editId="07746FE4" wp14:anchorId="2D3F6E1D">
            <wp:extent cx="5612130" cy="1765300"/>
            <wp:effectExtent l="0" t="0" r="7620" b="6350"/>
            <wp:docPr id="10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a3e644b9e666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5" w:rsidP="3D7BA74F" w:rsidRDefault="0A88AAE8" w14:paraId="2B8FDDDD" w14:textId="2C13C04A">
      <w:r w:rsidR="7CCE257C">
        <w:drawing>
          <wp:inline wp14:editId="6986684B" wp14:anchorId="669312B3">
            <wp:extent cx="5610224" cy="3505200"/>
            <wp:effectExtent l="0" t="0" r="0" b="0"/>
            <wp:docPr id="1773038941" name="Imagen 17730389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73038941"/>
                    <pic:cNvPicPr/>
                  </pic:nvPicPr>
                  <pic:blipFill>
                    <a:blip r:embed="R65bb16614fd145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5" w:rsidP="3D7BA74F" w:rsidRDefault="00150B65" w14:paraId="2DFEDF0B" w14:textId="6975318A"/>
    <w:p w:rsidR="00150B65" w:rsidP="005C12AA" w:rsidRDefault="499773E6" w14:paraId="089732AF" w14:textId="0A83BE2F">
      <w:r w:rsidR="7AE3DAB9">
        <w:drawing>
          <wp:inline wp14:editId="478BC6B3" wp14:anchorId="6288033A">
            <wp:extent cx="5591176" cy="2305050"/>
            <wp:effectExtent l="0" t="0" r="0" b="0"/>
            <wp:docPr id="1599755439" name="Imagen 15997554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99755439"/>
                    <pic:cNvPicPr/>
                  </pic:nvPicPr>
                  <pic:blipFill>
                    <a:blip r:embed="Reef8c939437543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5" w:rsidP="005C12AA" w:rsidRDefault="00150B65" w14:paraId="6F336067" w14:textId="1BC2F13B"/>
    <w:p w:rsidR="00150B65" w:rsidP="005C12AA" w:rsidRDefault="005F3520" w14:paraId="0E6A8AA8" w14:textId="7840E649">
      <w:r w:rsidR="3C955B85">
        <w:drawing>
          <wp:inline wp14:editId="508CF2C0" wp14:anchorId="63B85C53">
            <wp:extent cx="1228725" cy="438150"/>
            <wp:effectExtent l="0" t="0" r="0" b="0"/>
            <wp:docPr id="694919398" name="Imagen 6949193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94919398"/>
                    <pic:cNvPicPr/>
                  </pic:nvPicPr>
                  <pic:blipFill>
                    <a:blip r:embed="Rbe757fe58c5e4c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28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D00ED" w:rsidP="3D7BA74F" w:rsidRDefault="63ED00ED" w14:paraId="6BB8A3E7" w14:textId="2582CEE1">
      <w:r w:rsidR="0BD3BC74">
        <w:drawing>
          <wp:inline wp14:editId="2F1393F8" wp14:anchorId="033CBC38">
            <wp:extent cx="5610224" cy="2667000"/>
            <wp:effectExtent l="0" t="0" r="0" b="0"/>
            <wp:docPr id="860921371" name="Imagen 8609213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60921371"/>
                    <pic:cNvPicPr/>
                  </pic:nvPicPr>
                  <pic:blipFill>
                    <a:blip r:embed="R0abdc9067f7249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BA74F" w:rsidP="3D7BA74F" w:rsidRDefault="3D7BA74F" w14:paraId="48B1D2C8" w14:textId="44659248"/>
    <w:p w:rsidR="6DCEDA7E" w:rsidP="3D7BA74F" w:rsidRDefault="6DCEDA7E" w14:paraId="7AAC0C35" w14:textId="3D724876">
      <w:r w:rsidR="2032FE1E">
        <w:drawing>
          <wp:inline wp14:editId="091F5CDD" wp14:anchorId="14FC70DF">
            <wp:extent cx="5610224" cy="2124075"/>
            <wp:effectExtent l="0" t="0" r="0" b="0"/>
            <wp:docPr id="2073322440" name="Imagen 20733224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73322440"/>
                    <pic:cNvPicPr/>
                  </pic:nvPicPr>
                  <pic:blipFill>
                    <a:blip r:embed="R11711b54b33f46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C12AA" w:rsidR="00B72911" w:rsidP="005C12AA" w:rsidRDefault="00B72911" w14:paraId="27EC58AC" w14:textId="77777777"/>
    <w:p w:rsidR="00D070AB" w:rsidP="3D7BA74F" w:rsidRDefault="003A76BF" w14:paraId="5E791A9E" w14:textId="62BCBB76">
      <w:pPr>
        <w:pStyle w:val="Ttulo2"/>
      </w:pPr>
      <w:bookmarkStart w:name="_Toc468125426" w:id="14"/>
      <w:r w:rsidRPr="0056734A">
        <w:t>Diagrama de componentes</w:t>
      </w:r>
      <w:bookmarkEnd w:id="13"/>
      <w:bookmarkEnd w:id="14"/>
    </w:p>
    <w:p w:rsidRPr="0034770E" w:rsidR="00A07E6A" w:rsidP="3D7BA74F" w:rsidRDefault="00A07E6A" w14:paraId="5AC6BC7D" w14:textId="061D35EF"/>
    <w:p w:rsidRPr="0034770E" w:rsidR="00A07E6A" w:rsidP="0034770E" w:rsidRDefault="1DD8416C" w14:paraId="1A85A348" w14:textId="667CCE0B">
      <w:r w:rsidR="50BE77F2">
        <w:drawing>
          <wp:inline wp14:editId="08E9CD4B" wp14:anchorId="030320C8">
            <wp:extent cx="5581648" cy="2552700"/>
            <wp:effectExtent l="0" t="0" r="0" b="0"/>
            <wp:docPr id="1558476816" name="Imagen 15584768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58476816"/>
                    <pic:cNvPicPr/>
                  </pic:nvPicPr>
                  <pic:blipFill>
                    <a:blip r:embed="R00b967fae06649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93041" w:rsidR="003A76BF" w:rsidP="003A76BF" w:rsidRDefault="003A76BF" w14:paraId="05F3E462" w14:textId="77777777"/>
    <w:p w:rsidR="00BC3F32" w:rsidP="00BC3F32" w:rsidRDefault="00BA2CDD" w14:paraId="05F3E463" w14:textId="5E0863C9">
      <w:pPr>
        <w:pStyle w:val="Ttulo2"/>
      </w:pPr>
      <w:bookmarkStart w:name="_Toc468125427" w:id="15"/>
      <w:r>
        <w:t>Pru</w:t>
      </w:r>
      <w:r w:rsidR="00723C89">
        <w:t>e</w:t>
      </w:r>
      <w:r>
        <w:t>bas unitarias</w:t>
      </w:r>
      <w:bookmarkEnd w:id="15"/>
    </w:p>
    <w:p w:rsidR="00593088" w:rsidP="00593088" w:rsidRDefault="00593088" w14:paraId="3DD37642" w14:textId="77777777">
      <w:pPr>
        <w:pStyle w:val="Prrafodelista"/>
        <w:numPr>
          <w:ilvl w:val="0"/>
          <w:numId w:val="36"/>
        </w:numPr>
      </w:pPr>
      <w:r>
        <w:t xml:space="preserve">Que el </w:t>
      </w:r>
      <w:proofErr w:type="spellStart"/>
      <w:r>
        <w:t>logueo</w:t>
      </w:r>
      <w:proofErr w:type="spellEnd"/>
      <w:r>
        <w:t xml:space="preserve"> se realice con el usuario correo electrónico institucional y contraseña.</w:t>
      </w:r>
    </w:p>
    <w:p w:rsidR="00593088" w:rsidP="00593088" w:rsidRDefault="00593088" w14:paraId="746C9140" w14:textId="77777777">
      <w:pPr>
        <w:pStyle w:val="Prrafodelista"/>
        <w:numPr>
          <w:ilvl w:val="0"/>
          <w:numId w:val="36"/>
        </w:numPr>
      </w:pPr>
      <w:r>
        <w:t>Que el sistema me permita recuperar mi contraseña.</w:t>
      </w:r>
    </w:p>
    <w:p w:rsidR="00593088" w:rsidP="00593088" w:rsidRDefault="00593088" w14:paraId="040D3BD7" w14:textId="77777777">
      <w:pPr>
        <w:pStyle w:val="Prrafodelista"/>
        <w:numPr>
          <w:ilvl w:val="0"/>
          <w:numId w:val="36"/>
        </w:numPr>
      </w:pPr>
      <w:r>
        <w:t>Poder seleccionar solo una opción en cada una de las listas desplegables precargadas para cada unidad administrativa</w:t>
      </w:r>
    </w:p>
    <w:p w:rsidR="00593088" w:rsidP="00593088" w:rsidRDefault="00593088" w14:paraId="0ABD56B0" w14:textId="77777777">
      <w:pPr>
        <w:pStyle w:val="Prrafodelista"/>
        <w:numPr>
          <w:ilvl w:val="0"/>
          <w:numId w:val="36"/>
        </w:numPr>
      </w:pPr>
      <w:r>
        <w:t>Poder elegir más de un archivo.</w:t>
      </w:r>
    </w:p>
    <w:p w:rsidR="00593088" w:rsidP="00593088" w:rsidRDefault="00593088" w14:paraId="1CB35E87" w14:textId="77777777">
      <w:pPr>
        <w:pStyle w:val="Prrafodelista"/>
        <w:numPr>
          <w:ilvl w:val="0"/>
          <w:numId w:val="36"/>
        </w:numPr>
      </w:pPr>
      <w:r>
        <w:t xml:space="preserve">Que los nombres de los archivos cumplan con las características: </w:t>
      </w:r>
      <w:r w:rsidRPr="3D7BA74F">
        <w:rPr>
          <w:rFonts w:cs="Arial"/>
          <w:color w:val="000000" w:themeColor="text1"/>
        </w:rPr>
        <w:t>no espacios en blanco, no caracteres raros, nombres que no excedan los 25 caracteres.</w:t>
      </w:r>
      <w:r>
        <w:t xml:space="preserve"> </w:t>
      </w:r>
    </w:p>
    <w:p w:rsidR="003A76BF" w:rsidP="003A76BF" w:rsidRDefault="003A76BF" w14:paraId="05F3E467" w14:textId="211B5D9C">
      <w:pPr>
        <w:pStyle w:val="Ttulo2"/>
      </w:pPr>
      <w:bookmarkStart w:name="_Toc468125428" w:id="16"/>
      <w:proofErr w:type="gramStart"/>
      <w:r>
        <w:t>Módulos a impactar</w:t>
      </w:r>
      <w:bookmarkEnd w:id="16"/>
      <w:proofErr w:type="gramEnd"/>
    </w:p>
    <w:p w:rsidRPr="00593088" w:rsidR="00593088" w:rsidP="00593088" w:rsidRDefault="00593088" w14:paraId="31E2F31A" w14:textId="0EC9114A">
      <w:pPr>
        <w:pStyle w:val="Prrafodelista"/>
        <w:numPr>
          <w:ilvl w:val="0"/>
          <w:numId w:val="38"/>
        </w:numPr>
      </w:pPr>
      <w:r>
        <w:t>Servidor de la página web.</w:t>
      </w:r>
    </w:p>
    <w:p w:rsidRPr="005B2E4C" w:rsidR="00762CCE" w:rsidP="00F717CB" w:rsidRDefault="00762CCE" w14:paraId="0DC3BC4B" w14:textId="77777777">
      <w:pPr>
        <w:pStyle w:val="Instrucciones"/>
      </w:pPr>
    </w:p>
    <w:p w:rsidR="009D7E4E" w:rsidP="009D7E4E" w:rsidRDefault="00645BA3" w14:paraId="05F3E46A" w14:textId="1599D898">
      <w:pPr>
        <w:pStyle w:val="Ttulo2"/>
      </w:pPr>
      <w:bookmarkStart w:name="_Toc468125429" w:id="17"/>
      <w:r>
        <w:t>Integración de Componentes</w:t>
      </w:r>
      <w:bookmarkEnd w:id="17"/>
    </w:p>
    <w:p w:rsidRPr="00593088" w:rsidR="00593088" w:rsidP="00593088" w:rsidRDefault="00593088" w14:paraId="4A16FF2B" w14:textId="675E8FBA">
      <w:pPr>
        <w:ind w:left="720"/>
      </w:pPr>
      <w:r>
        <w:t>No aplica.</w:t>
      </w:r>
    </w:p>
    <w:p w:rsidRPr="00645BA3" w:rsidR="009D7E4E" w:rsidP="00645BA3" w:rsidRDefault="009D7E4E" w14:paraId="05F3E46B" w14:textId="77777777"/>
    <w:p w:rsidR="007B357E" w:rsidP="007B357E" w:rsidRDefault="00D77921" w14:paraId="05F3E46C" w14:textId="77777777">
      <w:pPr>
        <w:pStyle w:val="Ttulo1"/>
        <w:spacing w:before="240"/>
      </w:pPr>
      <w:bookmarkStart w:name="_Toc468125430" w:id="18"/>
      <w:r>
        <w:t xml:space="preserve">Plan de </w:t>
      </w:r>
      <w:r w:rsidR="0007733B">
        <w:t>Pruebas</w:t>
      </w:r>
      <w:bookmarkEnd w:id="18"/>
    </w:p>
    <w:p w:rsidR="00104FC9" w:rsidP="00104FC9" w:rsidRDefault="005826AC" w14:paraId="27B638DA" w14:textId="31BCC8F5">
      <w:pPr>
        <w:pStyle w:val="Ttulo2"/>
      </w:pPr>
      <w:bookmarkStart w:name="_Toc468125431" w:id="19"/>
      <w:r>
        <w:t>Alcance de las pruebas</w:t>
      </w:r>
      <w:r w:rsidR="006D4CE7">
        <w:t xml:space="preserve"> Integrales</w:t>
      </w:r>
      <w:bookmarkEnd w:id="19"/>
    </w:p>
    <w:p w:rsidR="00593088" w:rsidP="00593088" w:rsidRDefault="00593088" w14:paraId="3276388B" w14:textId="70E0085A">
      <w:r>
        <w:t>Se realizará una prueba de funcionamiento validando los criterios de aceptación</w:t>
      </w:r>
      <w:r w:rsidR="000E5C34">
        <w:t>.</w:t>
      </w:r>
    </w:p>
    <w:p w:rsidR="0034770E" w:rsidRDefault="0034770E" w14:paraId="650C77CF" w14:textId="2A5D3B88">
      <w:pPr>
        <w:widowControl/>
        <w:spacing w:after="0"/>
        <w:jc w:val="left"/>
      </w:pPr>
      <w:r>
        <w:br w:type="page"/>
      </w:r>
    </w:p>
    <w:p w:rsidRPr="00593088" w:rsidR="0034770E" w:rsidP="00593088" w:rsidRDefault="0034770E" w14:paraId="55C1A97F" w14:textId="77777777"/>
    <w:p w:rsidR="00F845E2" w:rsidP="005826AC" w:rsidRDefault="00F845E2" w14:paraId="05F3E46F" w14:textId="77777777">
      <w:pPr>
        <w:pStyle w:val="Ttulo1"/>
        <w:spacing w:before="240"/>
      </w:pPr>
      <w:bookmarkStart w:name="_Toc468125432" w:id="20"/>
      <w:r>
        <w:t xml:space="preserve">Plan de </w:t>
      </w:r>
      <w:r w:rsidR="00935F8F">
        <w:t>Instalación</w:t>
      </w:r>
      <w:bookmarkEnd w:id="20"/>
    </w:p>
    <w:bookmarkEnd w:id="8"/>
    <w:p w:rsidR="008044D6" w:rsidP="00933484" w:rsidRDefault="0034770E" w14:paraId="05F3E470" w14:textId="3B770B51">
      <w:pPr>
        <w:ind w:left="720"/>
      </w:pPr>
      <w:r>
        <w:t>Crear orden de trabajo para el área de infraestructura</w:t>
      </w:r>
      <w:r w:rsidR="00933484">
        <w:t>.</w:t>
      </w:r>
    </w:p>
    <w:p w:rsidR="006A54E0" w:rsidP="000D57EE" w:rsidRDefault="006A54E0" w14:paraId="05F3E475" w14:textId="77777777"/>
    <w:p w:rsidR="00D80842" w:rsidP="00D80842" w:rsidRDefault="00D80842" w14:paraId="328E09A6" w14:textId="39285DB0">
      <w:pPr>
        <w:widowControl/>
        <w:spacing w:after="0"/>
        <w:jc w:val="left"/>
        <w:rPr>
          <w:b/>
          <w:sz w:val="24"/>
        </w:rPr>
      </w:pPr>
    </w:p>
    <w:p w:rsidR="0009162B" w:rsidP="00D80842" w:rsidRDefault="0009162B" w14:paraId="5C9EF211" w14:textId="77777777">
      <w:pPr>
        <w:widowControl/>
        <w:spacing w:after="0"/>
        <w:jc w:val="left"/>
      </w:pPr>
    </w:p>
    <w:sectPr w:rsidR="0009162B" w:rsidSect="00607D56">
      <w:headerReference w:type="default" r:id="rId34"/>
      <w:footerReference w:type="default" r:id="rId35"/>
      <w:pgSz w:w="12240" w:h="15840" w:orient="portrait" w:code="1"/>
      <w:pgMar w:top="1020" w:right="1701" w:bottom="1417" w:left="1701" w:header="709" w:footer="709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70A67" w:rsidRDefault="00570A67" w14:paraId="79CCD9B4" w14:textId="77777777">
      <w:r>
        <w:separator/>
      </w:r>
    </w:p>
    <w:p w:rsidR="00570A67" w:rsidRDefault="00570A67" w14:paraId="42C8B604" w14:textId="77777777"/>
    <w:p w:rsidR="00570A67" w:rsidP="000067CA" w:rsidRDefault="00570A67" w14:paraId="28FB9963" w14:textId="77777777"/>
  </w:endnote>
  <w:endnote w:type="continuationSeparator" w:id="0">
    <w:p w:rsidR="00570A67" w:rsidRDefault="00570A67" w14:paraId="2147ABF4" w14:textId="77777777">
      <w:r>
        <w:continuationSeparator/>
      </w:r>
    </w:p>
    <w:p w:rsidR="00570A67" w:rsidRDefault="00570A67" w14:paraId="559C7FF6" w14:textId="77777777"/>
    <w:p w:rsidR="00570A67" w:rsidP="000067CA" w:rsidRDefault="00570A67" w14:paraId="6FE5F5C7" w14:textId="77777777"/>
  </w:endnote>
  <w:endnote w:type="continuationNotice" w:id="1">
    <w:p w:rsidR="00570A67" w:rsidRDefault="00570A67" w14:paraId="3F293967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nion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86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000" w:firstRow="0" w:lastRow="0" w:firstColumn="0" w:lastColumn="0" w:noHBand="0" w:noVBand="0"/>
    </w:tblPr>
    <w:tblGrid>
      <w:gridCol w:w="6062"/>
      <w:gridCol w:w="1276"/>
      <w:gridCol w:w="2148"/>
    </w:tblGrid>
    <w:tr w:rsidRPr="006D3AA1" w:rsidR="0041546C" w:rsidTr="00852B77" w14:paraId="05F3E49C" w14:textId="77777777">
      <w:tc>
        <w:tcPr>
          <w:tcW w:w="6062" w:type="dxa"/>
          <w:tcBorders>
            <w:top w:val="nil"/>
            <w:left w:val="nil"/>
            <w:bottom w:val="nil"/>
            <w:right w:val="nil"/>
          </w:tcBorders>
        </w:tcPr>
        <w:p w:rsidRPr="006D3AA1" w:rsidR="00852B77" w:rsidP="00852B77" w:rsidRDefault="00607D56" w14:paraId="05F3E499" w14:textId="32667345">
          <w:pPr>
            <w:ind w:right="360"/>
            <w:jc w:val="center"/>
            <w:rPr>
              <w:rFonts w:cs="Arial"/>
              <w:sz w:val="18"/>
              <w:szCs w:val="18"/>
              <w:lang w:val="es-ES"/>
            </w:rPr>
          </w:pPr>
          <w:r>
            <w:rPr>
              <w:rFonts w:cs="Arial"/>
              <w:sz w:val="18"/>
              <w:szCs w:val="18"/>
              <w:lang w:val="es-ES"/>
            </w:rPr>
            <w:t>DIRECCION DE TECNOLOGIAS DE LA INFORMACIÓN</w:t>
          </w:r>
          <w:r w:rsidR="00852B77">
            <w:rPr>
              <w:rFonts w:cs="Arial"/>
              <w:sz w:val="18"/>
              <w:szCs w:val="18"/>
              <w:lang w:val="es-ES"/>
            </w:rPr>
            <w:br/>
          </w:r>
          <w:r w:rsidR="00852B77">
            <w:rPr>
              <w:rFonts w:cs="Arial"/>
              <w:sz w:val="18"/>
              <w:szCs w:val="18"/>
              <w:lang w:val="es-ES"/>
            </w:rPr>
            <w:t>SUBDIRECCION DE SISTEMAS</w:t>
          </w:r>
        </w:p>
      </w:tc>
      <w:tc>
        <w:tcPr>
          <w:tcW w:w="1276" w:type="dxa"/>
          <w:tcBorders>
            <w:top w:val="nil"/>
            <w:left w:val="nil"/>
            <w:bottom w:val="nil"/>
            <w:right w:val="nil"/>
          </w:tcBorders>
        </w:tcPr>
        <w:p w:rsidRPr="006D3AA1" w:rsidR="0041546C" w:rsidRDefault="0041546C" w14:paraId="05F3E49A" w14:textId="0A3C3536">
          <w:pPr>
            <w:jc w:val="center"/>
            <w:rPr>
              <w:rFonts w:cs="Arial"/>
              <w:sz w:val="18"/>
              <w:szCs w:val="18"/>
            </w:rPr>
          </w:pPr>
        </w:p>
      </w:tc>
      <w:tc>
        <w:tcPr>
          <w:tcW w:w="2148" w:type="dxa"/>
          <w:tcBorders>
            <w:top w:val="nil"/>
            <w:left w:val="nil"/>
            <w:bottom w:val="nil"/>
            <w:right w:val="nil"/>
          </w:tcBorders>
        </w:tcPr>
        <w:p w:rsidRPr="006D3AA1" w:rsidR="0041546C" w:rsidRDefault="0041546C" w14:paraId="05F3E49B" w14:textId="6FE54B2B">
          <w:pPr>
            <w:jc w:val="right"/>
            <w:rPr>
              <w:rFonts w:cs="Arial"/>
              <w:sz w:val="18"/>
              <w:szCs w:val="18"/>
            </w:rPr>
          </w:pPr>
          <w:r w:rsidRPr="006D3AA1">
            <w:rPr>
              <w:rFonts w:cs="Arial"/>
              <w:sz w:val="18"/>
              <w:szCs w:val="18"/>
              <w:lang w:val="es-ES"/>
            </w:rPr>
            <w:t xml:space="preserve">Página </w:t>
          </w:r>
          <w:r w:rsidRPr="006D3AA1">
            <w:rPr>
              <w:rStyle w:val="Nmerodepgina"/>
              <w:rFonts w:cs="Arial"/>
              <w:sz w:val="18"/>
              <w:szCs w:val="18"/>
              <w:lang w:val="es-ES"/>
            </w:rPr>
            <w:fldChar w:fldCharType="begin"/>
          </w:r>
          <w:r w:rsidRPr="006D3AA1">
            <w:rPr>
              <w:rStyle w:val="Nmerodepgina"/>
              <w:rFonts w:cs="Arial"/>
              <w:sz w:val="18"/>
              <w:szCs w:val="18"/>
              <w:lang w:val="es-ES"/>
            </w:rPr>
            <w:instrText xml:space="preserve"> PAGE </w:instrText>
          </w:r>
          <w:r w:rsidRPr="006D3AA1">
            <w:rPr>
              <w:rStyle w:val="Nmerodepgina"/>
              <w:rFonts w:cs="Arial"/>
              <w:sz w:val="18"/>
              <w:szCs w:val="18"/>
              <w:lang w:val="es-ES"/>
            </w:rPr>
            <w:fldChar w:fldCharType="separate"/>
          </w:r>
          <w:r w:rsidR="0009162B">
            <w:rPr>
              <w:rStyle w:val="Nmerodepgina"/>
              <w:rFonts w:cs="Arial"/>
              <w:noProof/>
              <w:sz w:val="18"/>
              <w:szCs w:val="18"/>
              <w:lang w:val="es-ES"/>
            </w:rPr>
            <w:t>4</w:t>
          </w:r>
          <w:r w:rsidRPr="006D3AA1">
            <w:rPr>
              <w:rStyle w:val="Nmerodepgina"/>
              <w:rFonts w:cs="Arial"/>
              <w:sz w:val="18"/>
              <w:szCs w:val="18"/>
              <w:lang w:val="es-ES"/>
            </w:rPr>
            <w:fldChar w:fldCharType="end"/>
          </w:r>
          <w:r w:rsidRPr="006D3AA1">
            <w:rPr>
              <w:rStyle w:val="Nmerodepgina"/>
              <w:rFonts w:cs="Arial"/>
              <w:sz w:val="18"/>
              <w:szCs w:val="18"/>
              <w:lang w:val="es-ES"/>
            </w:rPr>
            <w:t xml:space="preserve"> de </w:t>
          </w:r>
          <w:r>
            <w:fldChar w:fldCharType="begin"/>
          </w:r>
          <w:r>
            <w:instrText>NUMPAGES  \* MERGEFORMAT</w:instrText>
          </w:r>
          <w:r>
            <w:fldChar w:fldCharType="separate"/>
          </w:r>
          <w:r w:rsidRPr="0009162B" w:rsidR="0009162B">
            <w:rPr>
              <w:rStyle w:val="Nmerodepgina"/>
              <w:rFonts w:cs="Arial"/>
              <w:noProof/>
              <w:sz w:val="18"/>
              <w:szCs w:val="18"/>
            </w:rPr>
            <w:t>5</w:t>
          </w:r>
          <w:r>
            <w:fldChar w:fldCharType="end"/>
          </w:r>
        </w:p>
      </w:tc>
    </w:tr>
  </w:tbl>
  <w:p w:rsidR="0041546C" w:rsidRDefault="0041546C" w14:paraId="05F3E49D" w14:textId="77777777">
    <w:pPr>
      <w:pStyle w:val="Piedepgina"/>
    </w:pPr>
  </w:p>
  <w:p w:rsidR="0041546C" w:rsidRDefault="0041546C" w14:paraId="05F3E49E" w14:textId="77777777"/>
  <w:p w:rsidR="0041546C" w:rsidP="000067CA" w:rsidRDefault="0041546C" w14:paraId="05F3E49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70A67" w:rsidRDefault="00570A67" w14:paraId="657FF724" w14:textId="77777777">
      <w:r>
        <w:separator/>
      </w:r>
    </w:p>
    <w:p w:rsidR="00570A67" w:rsidRDefault="00570A67" w14:paraId="79391CD5" w14:textId="77777777"/>
    <w:p w:rsidR="00570A67" w:rsidP="000067CA" w:rsidRDefault="00570A67" w14:paraId="1F1401C8" w14:textId="77777777"/>
  </w:footnote>
  <w:footnote w:type="continuationSeparator" w:id="0">
    <w:p w:rsidR="00570A67" w:rsidRDefault="00570A67" w14:paraId="3924B3AE" w14:textId="77777777">
      <w:r>
        <w:continuationSeparator/>
      </w:r>
    </w:p>
    <w:p w:rsidR="00570A67" w:rsidRDefault="00570A67" w14:paraId="500DEE81" w14:textId="77777777"/>
    <w:p w:rsidR="00570A67" w:rsidP="000067CA" w:rsidRDefault="00570A67" w14:paraId="4183B1F7" w14:textId="77777777"/>
  </w:footnote>
  <w:footnote w:type="continuationNotice" w:id="1">
    <w:p w:rsidR="00570A67" w:rsidRDefault="00570A67" w14:paraId="1BC4F8DA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48" w:type="dxa"/>
      <w:jc w:val="center"/>
      <w:tblLayout w:type="fixed"/>
      <w:tblLook w:val="0000" w:firstRow="0" w:lastRow="0" w:firstColumn="0" w:lastColumn="0" w:noHBand="0" w:noVBand="0"/>
    </w:tblPr>
    <w:tblGrid>
      <w:gridCol w:w="9648"/>
    </w:tblGrid>
    <w:tr w:rsidR="0041546C" w14:paraId="05F3E497" w14:textId="77777777">
      <w:trPr>
        <w:trHeight w:val="810"/>
        <w:jc w:val="center"/>
      </w:trPr>
      <w:tc>
        <w:tcPr>
          <w:tcW w:w="9648" w:type="dxa"/>
        </w:tcPr>
        <w:p w:rsidRPr="00097358" w:rsidR="0041546C" w:rsidP="00887954" w:rsidRDefault="0041546C" w14:paraId="05F3E496" w14:textId="54EA216F">
          <w:pPr>
            <w:tabs>
              <w:tab w:val="left" w:pos="1135"/>
              <w:tab w:val="left" w:pos="6480"/>
              <w:tab w:val="right" w:pos="9364"/>
            </w:tabs>
            <w:spacing w:before="40"/>
            <w:ind w:right="68"/>
            <w:jc w:val="left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ab/>
          </w:r>
          <w:r>
            <w:rPr>
              <w:rFonts w:cs="Arial"/>
              <w:sz w:val="18"/>
            </w:rPr>
            <w:tab/>
          </w:r>
          <w:r>
            <w:rPr>
              <w:rFonts w:cs="Arial"/>
              <w:sz w:val="18"/>
            </w:rPr>
            <w:tab/>
          </w:r>
        </w:p>
      </w:tc>
    </w:tr>
  </w:tbl>
  <w:p w:rsidRPr="00887954" w:rsidR="0041546C" w:rsidP="00887954" w:rsidRDefault="0041546C" w14:paraId="05F3E498" w14:textId="77777777">
    <w:pPr>
      <w:pStyle w:val="Encabezad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6BAD220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2896D86"/>
    <w:multiLevelType w:val="multilevel"/>
    <w:tmpl w:val="1146FDCE"/>
    <w:lvl w:ilvl="0" w:tplc="080A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2" w15:restartNumberingAfterBreak="0">
    <w:nsid w:val="10751303"/>
    <w:multiLevelType w:val="hybridMultilevel"/>
    <w:tmpl w:val="B512E7A2"/>
    <w:lvl w:ilvl="0" w:tplc="2DB49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055C42"/>
    <w:multiLevelType w:val="hybridMultilevel"/>
    <w:tmpl w:val="1C32338C"/>
    <w:lvl w:ilvl="0" w:tplc="2EA498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BC5479F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7AC40E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C55E32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DFF085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14F0C0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F9D036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7938F9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A6BE36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3060392"/>
    <w:multiLevelType w:val="multilevel"/>
    <w:tmpl w:val="130C2BB0"/>
    <w:lvl w:ilvl="0" w:tplc="08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37D50BF"/>
    <w:multiLevelType w:val="multilevel"/>
    <w:tmpl w:val="E8D6F3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27076"/>
    <w:multiLevelType w:val="hybridMultilevel"/>
    <w:tmpl w:val="02445DE6"/>
    <w:lvl w:ilvl="0" w:tplc="1BD6456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D00CEE04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00B3F"/>
    <w:multiLevelType w:val="multilevel"/>
    <w:tmpl w:val="63D8B254"/>
    <w:lvl w:ilvl="0" w:tplc="BE2ADB04">
      <w:start w:val="1"/>
      <w:numFmt w:val="decimal"/>
      <w:lvlText w:val="%1."/>
      <w:lvlJc w:val="left"/>
      <w:pPr>
        <w:ind w:left="720" w:hanging="360"/>
      </w:pPr>
    </w:lvl>
    <w:lvl w:ilvl="1" w:tplc="CD142E62">
      <w:start w:val="1"/>
      <w:numFmt w:val="lowerLetter"/>
      <w:lvlText w:val="%2."/>
      <w:lvlJc w:val="left"/>
      <w:pPr>
        <w:ind w:left="1440" w:hanging="360"/>
      </w:pPr>
    </w:lvl>
    <w:lvl w:ilvl="2" w:tplc="AB44DA74">
      <w:start w:val="1"/>
      <w:numFmt w:val="lowerRoman"/>
      <w:lvlText w:val="%3."/>
      <w:lvlJc w:val="right"/>
      <w:pPr>
        <w:ind w:left="2160" w:hanging="180"/>
      </w:pPr>
    </w:lvl>
    <w:lvl w:ilvl="3" w:tplc="228A4EE8">
      <w:start w:val="1"/>
      <w:numFmt w:val="decimal"/>
      <w:lvlText w:val="%4."/>
      <w:lvlJc w:val="left"/>
      <w:pPr>
        <w:ind w:left="2880" w:hanging="360"/>
      </w:pPr>
    </w:lvl>
    <w:lvl w:ilvl="4" w:tplc="701EBB4C">
      <w:start w:val="1"/>
      <w:numFmt w:val="lowerLetter"/>
      <w:lvlText w:val="%5."/>
      <w:lvlJc w:val="left"/>
      <w:pPr>
        <w:ind w:left="3600" w:hanging="360"/>
      </w:pPr>
    </w:lvl>
    <w:lvl w:ilvl="5" w:tplc="C65AF7A0">
      <w:start w:val="1"/>
      <w:numFmt w:val="lowerRoman"/>
      <w:lvlText w:val="%6."/>
      <w:lvlJc w:val="right"/>
      <w:pPr>
        <w:ind w:left="4320" w:hanging="180"/>
      </w:pPr>
    </w:lvl>
    <w:lvl w:ilvl="6" w:tplc="590C787A">
      <w:start w:val="1"/>
      <w:numFmt w:val="decimal"/>
      <w:lvlText w:val="%7."/>
      <w:lvlJc w:val="left"/>
      <w:pPr>
        <w:ind w:left="5040" w:hanging="360"/>
      </w:pPr>
    </w:lvl>
    <w:lvl w:ilvl="7" w:tplc="70E8F8B6">
      <w:start w:val="1"/>
      <w:numFmt w:val="lowerLetter"/>
      <w:lvlText w:val="%8."/>
      <w:lvlJc w:val="left"/>
      <w:pPr>
        <w:ind w:left="5760" w:hanging="360"/>
      </w:pPr>
    </w:lvl>
    <w:lvl w:ilvl="8" w:tplc="072448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B798F"/>
    <w:multiLevelType w:val="hybridMultilevel"/>
    <w:tmpl w:val="5AFE1742"/>
    <w:lvl w:ilvl="0" w:tplc="A3D0F4D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811232"/>
    <w:multiLevelType w:val="hybridMultilevel"/>
    <w:tmpl w:val="80D4C2DC"/>
    <w:lvl w:ilvl="0" w:tplc="02DAB8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534872B6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3DA0A4B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CB7E3DD6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84367DEE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7ABCDB94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E4E7152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D992427C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1D7C61A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253051CF"/>
    <w:multiLevelType w:val="hybridMultilevel"/>
    <w:tmpl w:val="9224F074"/>
    <w:lvl w:ilvl="0" w:tplc="05C469E2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CD49E6"/>
    <w:multiLevelType w:val="hybridMultilevel"/>
    <w:tmpl w:val="B512E7A2"/>
    <w:lvl w:ilvl="0" w:tplc="2DB49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092DA2"/>
    <w:multiLevelType w:val="hybridMultilevel"/>
    <w:tmpl w:val="DAFC9830"/>
    <w:lvl w:ilvl="0" w:tplc="8CB23002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 w:tplc="1E0C026E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8E643276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3B663704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DCD8DC2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F36631D2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B7F4A62E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B0C02360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81C25CC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28C431A9"/>
    <w:multiLevelType w:val="multilevel"/>
    <w:tmpl w:val="42C605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2CA50153"/>
    <w:multiLevelType w:val="multilevel"/>
    <w:tmpl w:val="865A8E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D5BD6"/>
    <w:multiLevelType w:val="multilevel"/>
    <w:tmpl w:val="CCC07ED6"/>
    <w:lvl w:ilvl="0" w:tplc="4C3E60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6E00AD"/>
    <w:multiLevelType w:val="multilevel"/>
    <w:tmpl w:val="13A273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861824"/>
    <w:multiLevelType w:val="hybridMultilevel"/>
    <w:tmpl w:val="9F7622D6"/>
    <w:lvl w:ilvl="0" w:tplc="BF64D63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4D3EB7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4220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B89E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3CC83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263B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9E85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9661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540C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BC233B5"/>
    <w:multiLevelType w:val="hybridMultilevel"/>
    <w:tmpl w:val="85325C8E"/>
    <w:lvl w:ilvl="0" w:tplc="1BD6456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D00CEE04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54010A"/>
    <w:multiLevelType w:val="hybridMultilevel"/>
    <w:tmpl w:val="118A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3F697223"/>
    <w:multiLevelType w:val="hybridMultilevel"/>
    <w:tmpl w:val="865A8E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521CFD"/>
    <w:multiLevelType w:val="hybridMultilevel"/>
    <w:tmpl w:val="8AECF0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00EAE"/>
    <w:multiLevelType w:val="hybridMultilevel"/>
    <w:tmpl w:val="BA3C0206"/>
    <w:lvl w:ilvl="0" w:tplc="08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12E0BF2"/>
    <w:multiLevelType w:val="multilevel"/>
    <w:tmpl w:val="F0EC1466"/>
    <w:lvl w:ilvl="0" w:tplc="08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834C24"/>
    <w:multiLevelType w:val="hybridMultilevel"/>
    <w:tmpl w:val="11F06ACE"/>
    <w:lvl w:ilvl="0" w:tplc="C0DE9428">
      <w:start w:val="1"/>
      <w:numFmt w:val="bullet"/>
      <w:pStyle w:val="Com"/>
      <w:lvlText w:val=""/>
      <w:lvlJc w:val="left"/>
      <w:pPr>
        <w:tabs>
          <w:tab w:val="num" w:pos="567"/>
        </w:tabs>
        <w:ind w:left="567" w:hanging="567"/>
      </w:pPr>
      <w:rPr>
        <w:rFonts w:hint="default" w:ascii="Symbol" w:hAnsi="Symbol"/>
        <w:b/>
        <w:i w:val="0"/>
        <w:color w:val="FF0000"/>
        <w:sz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1A15E20"/>
    <w:multiLevelType w:val="hybridMultilevel"/>
    <w:tmpl w:val="30E8ACA0"/>
    <w:lvl w:ilvl="0" w:tplc="FB28BF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A83A08"/>
    <w:multiLevelType w:val="hybridMultilevel"/>
    <w:tmpl w:val="12E2EA52"/>
    <w:lvl w:ilvl="0" w:tplc="08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3664A6F"/>
    <w:multiLevelType w:val="hybridMultilevel"/>
    <w:tmpl w:val="ADBEE0B8"/>
    <w:lvl w:ilvl="0" w:tplc="94AE5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C33EABE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743A6E2E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3B20B3A4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322C33C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69C07F9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23F6E80E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7B811A4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1588887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 w15:restartNumberingAfterBreak="0">
    <w:nsid w:val="5B1210D1"/>
    <w:multiLevelType w:val="hybridMultilevel"/>
    <w:tmpl w:val="3FC6169E"/>
    <w:lvl w:ilvl="0" w:tplc="2D4AB584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Times New Roman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DDF0967"/>
    <w:multiLevelType w:val="hybridMultilevel"/>
    <w:tmpl w:val="9708B77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A216D81C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3AFB"/>
    <w:multiLevelType w:val="hybridMultilevel"/>
    <w:tmpl w:val="17E2B74A"/>
    <w:lvl w:ilvl="0" w:tplc="5336CD68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56E75AA"/>
    <w:multiLevelType w:val="hybridMultilevel"/>
    <w:tmpl w:val="A510FA1E"/>
    <w:lvl w:ilvl="0" w:tplc="0809000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32" w15:restartNumberingAfterBreak="0">
    <w:nsid w:val="65A774AC"/>
    <w:multiLevelType w:val="multilevel"/>
    <w:tmpl w:val="A976A8F0"/>
    <w:lvl w:ilvl="0" w:tplc="5336CD68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87B81F8C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9C04E56C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506712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BC9796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DDF4691C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10C9BA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FE09D8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18E7B7E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5D03201"/>
    <w:multiLevelType w:val="hybridMultilevel"/>
    <w:tmpl w:val="395CCEDC"/>
    <w:lvl w:ilvl="0" w:tplc="52141E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73EA739A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5D0C0E7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E4811B6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E6AA93C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9AA8BFCE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BF2C9C2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ED5EC0DE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B50862D2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4" w15:restartNumberingAfterBreak="0">
    <w:nsid w:val="66010CF8"/>
    <w:multiLevelType w:val="hybridMultilevel"/>
    <w:tmpl w:val="7C8C81B6"/>
    <w:lvl w:ilvl="0" w:tplc="A890401A">
      <w:numFmt w:val="bullet"/>
      <w:lvlText w:val="-"/>
      <w:lvlJc w:val="left"/>
      <w:pPr>
        <w:ind w:left="720" w:hanging="360"/>
      </w:pPr>
      <w:rPr>
        <w:rFonts w:hint="default" w:ascii="Garamond" w:hAnsi="Garamond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77E1EF0"/>
    <w:multiLevelType w:val="hybridMultilevel"/>
    <w:tmpl w:val="44280A8E"/>
    <w:lvl w:ilvl="0" w:tplc="B13CD29C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54167"/>
    <w:multiLevelType w:val="hybridMultilevel"/>
    <w:tmpl w:val="ACFA9022"/>
    <w:lvl w:ilvl="0" w:tplc="EA0A4A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ABAE0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467886">
      <w:start w:val="1"/>
      <w:numFmt w:val="bullet"/>
      <w:lvlText w:val=""/>
      <w:lvlJc w:val="left"/>
      <w:pPr>
        <w:ind w:left="2160" w:hanging="360"/>
      </w:pPr>
      <w:rPr>
        <w:rFonts w:hint="default" w:ascii="Wingdings" w:hAnsi="Wingdings"/>
      </w:rPr>
    </w:lvl>
    <w:lvl w:ilvl="3" w:tplc="1A603D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14C58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8160C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DCCC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B689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C4C2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24"/>
  </w:num>
  <w:num w:numId="4">
    <w:abstractNumId w:val="0"/>
  </w:num>
  <w:num w:numId="5">
    <w:abstractNumId w:val="0"/>
  </w:num>
  <w:num w:numId="6">
    <w:abstractNumId w:val="32"/>
  </w:num>
  <w:num w:numId="7">
    <w:abstractNumId w:val="0"/>
  </w:num>
  <w:num w:numId="8">
    <w:abstractNumId w:val="29"/>
  </w:num>
  <w:num w:numId="9">
    <w:abstractNumId w:val="20"/>
  </w:num>
  <w:num w:numId="10">
    <w:abstractNumId w:val="14"/>
  </w:num>
  <w:num w:numId="11">
    <w:abstractNumId w:val="8"/>
  </w:num>
  <w:num w:numId="12">
    <w:abstractNumId w:val="1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0"/>
  </w:num>
  <w:num w:numId="16">
    <w:abstractNumId w:val="0"/>
  </w:num>
  <w:num w:numId="17">
    <w:abstractNumId w:val="5"/>
  </w:num>
  <w:num w:numId="18">
    <w:abstractNumId w:val="15"/>
  </w:num>
  <w:num w:numId="19">
    <w:abstractNumId w:val="25"/>
  </w:num>
  <w:num w:numId="20">
    <w:abstractNumId w:val="11"/>
  </w:num>
  <w:num w:numId="21">
    <w:abstractNumId w:val="2"/>
  </w:num>
  <w:num w:numId="22">
    <w:abstractNumId w:val="3"/>
  </w:num>
  <w:num w:numId="23">
    <w:abstractNumId w:val="19"/>
  </w:num>
  <w:num w:numId="24">
    <w:abstractNumId w:val="35"/>
  </w:num>
  <w:num w:numId="25">
    <w:abstractNumId w:val="10"/>
  </w:num>
  <w:num w:numId="26">
    <w:abstractNumId w:val="21"/>
  </w:num>
  <w:num w:numId="27">
    <w:abstractNumId w:val="16"/>
  </w:num>
  <w:num w:numId="28">
    <w:abstractNumId w:val="18"/>
  </w:num>
  <w:num w:numId="29">
    <w:abstractNumId w:val="6"/>
  </w:num>
  <w:num w:numId="30">
    <w:abstractNumId w:val="30"/>
  </w:num>
  <w:num w:numId="31">
    <w:abstractNumId w:val="28"/>
  </w:num>
  <w:num w:numId="32">
    <w:abstractNumId w:val="13"/>
  </w:num>
  <w:num w:numId="33">
    <w:abstractNumId w:val="34"/>
  </w:num>
  <w:num w:numId="34">
    <w:abstractNumId w:val="31"/>
  </w:num>
  <w:num w:numId="35">
    <w:abstractNumId w:val="4"/>
  </w:num>
  <w:num w:numId="36">
    <w:abstractNumId w:val="23"/>
  </w:num>
  <w:num w:numId="37">
    <w:abstractNumId w:val="22"/>
  </w:num>
  <w:num w:numId="38">
    <w:abstractNumId w:val="26"/>
  </w:num>
  <w:num w:numId="39">
    <w:abstractNumId w:val="27"/>
  </w:num>
  <w:num w:numId="40">
    <w:abstractNumId w:val="36"/>
  </w:num>
  <w:num w:numId="41">
    <w:abstractNumId w:val="9"/>
  </w:num>
  <w:num w:numId="42">
    <w:abstractNumId w:val="33"/>
  </w:num>
  <w:num w:numId="43">
    <w:abstractNumId w:val="17"/>
  </w:num>
  <w:num w:numId="44">
    <w:abstractNumId w:val="7"/>
  </w:num>
  <w:numIdMacAtCleanup w:val="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30"/>
  <w:doNotDisplayPageBoundarie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B0"/>
    <w:rsid w:val="00000621"/>
    <w:rsid w:val="00001140"/>
    <w:rsid w:val="00003659"/>
    <w:rsid w:val="000067CA"/>
    <w:rsid w:val="00011144"/>
    <w:rsid w:val="00012DE3"/>
    <w:rsid w:val="0001385F"/>
    <w:rsid w:val="00015C92"/>
    <w:rsid w:val="00016FF5"/>
    <w:rsid w:val="00017475"/>
    <w:rsid w:val="00033214"/>
    <w:rsid w:val="00042300"/>
    <w:rsid w:val="00042FE0"/>
    <w:rsid w:val="00043CCE"/>
    <w:rsid w:val="00044616"/>
    <w:rsid w:val="000461A9"/>
    <w:rsid w:val="00050295"/>
    <w:rsid w:val="00051F0B"/>
    <w:rsid w:val="00052FB6"/>
    <w:rsid w:val="00061E27"/>
    <w:rsid w:val="0006321F"/>
    <w:rsid w:val="00064FD0"/>
    <w:rsid w:val="00065364"/>
    <w:rsid w:val="00065B9B"/>
    <w:rsid w:val="00065BDE"/>
    <w:rsid w:val="00074CCF"/>
    <w:rsid w:val="0007733B"/>
    <w:rsid w:val="000806C7"/>
    <w:rsid w:val="00080754"/>
    <w:rsid w:val="00082079"/>
    <w:rsid w:val="00082DFE"/>
    <w:rsid w:val="000835C0"/>
    <w:rsid w:val="000838A7"/>
    <w:rsid w:val="00083F14"/>
    <w:rsid w:val="00085561"/>
    <w:rsid w:val="000900A7"/>
    <w:rsid w:val="0009162B"/>
    <w:rsid w:val="00092823"/>
    <w:rsid w:val="000A6042"/>
    <w:rsid w:val="000A6F23"/>
    <w:rsid w:val="000A7449"/>
    <w:rsid w:val="000B09FE"/>
    <w:rsid w:val="000B4605"/>
    <w:rsid w:val="000B4782"/>
    <w:rsid w:val="000C0C41"/>
    <w:rsid w:val="000D39DE"/>
    <w:rsid w:val="000D57EE"/>
    <w:rsid w:val="000D61AD"/>
    <w:rsid w:val="000E3276"/>
    <w:rsid w:val="000E4D4C"/>
    <w:rsid w:val="000E5931"/>
    <w:rsid w:val="000E5B7B"/>
    <w:rsid w:val="000E5C34"/>
    <w:rsid w:val="000E766A"/>
    <w:rsid w:val="000E7BC8"/>
    <w:rsid w:val="000F31A4"/>
    <w:rsid w:val="001045BB"/>
    <w:rsid w:val="00104FC9"/>
    <w:rsid w:val="001051E5"/>
    <w:rsid w:val="00105D24"/>
    <w:rsid w:val="00111B14"/>
    <w:rsid w:val="0011790D"/>
    <w:rsid w:val="001207DF"/>
    <w:rsid w:val="00120A48"/>
    <w:rsid w:val="00123B8D"/>
    <w:rsid w:val="00126316"/>
    <w:rsid w:val="0012713C"/>
    <w:rsid w:val="001347D9"/>
    <w:rsid w:val="001420AA"/>
    <w:rsid w:val="00150734"/>
    <w:rsid w:val="00150B65"/>
    <w:rsid w:val="0015227A"/>
    <w:rsid w:val="00152463"/>
    <w:rsid w:val="00156102"/>
    <w:rsid w:val="00157203"/>
    <w:rsid w:val="00157C03"/>
    <w:rsid w:val="001611FE"/>
    <w:rsid w:val="001616CA"/>
    <w:rsid w:val="00162A8B"/>
    <w:rsid w:val="001732FD"/>
    <w:rsid w:val="0017777F"/>
    <w:rsid w:val="001803C4"/>
    <w:rsid w:val="00182405"/>
    <w:rsid w:val="00184364"/>
    <w:rsid w:val="00186DF2"/>
    <w:rsid w:val="001904FC"/>
    <w:rsid w:val="001945CB"/>
    <w:rsid w:val="00195189"/>
    <w:rsid w:val="0019645E"/>
    <w:rsid w:val="001A1D9A"/>
    <w:rsid w:val="001A2794"/>
    <w:rsid w:val="001A2C4D"/>
    <w:rsid w:val="001A6A12"/>
    <w:rsid w:val="001B26F7"/>
    <w:rsid w:val="001B3B5F"/>
    <w:rsid w:val="001B437A"/>
    <w:rsid w:val="001B7D98"/>
    <w:rsid w:val="001C2036"/>
    <w:rsid w:val="001C24A9"/>
    <w:rsid w:val="001C42F9"/>
    <w:rsid w:val="001C6283"/>
    <w:rsid w:val="001C7079"/>
    <w:rsid w:val="001D2E59"/>
    <w:rsid w:val="001E0513"/>
    <w:rsid w:val="001E0EEF"/>
    <w:rsid w:val="001E500D"/>
    <w:rsid w:val="001E65A0"/>
    <w:rsid w:val="001F0F0C"/>
    <w:rsid w:val="001F3BE8"/>
    <w:rsid w:val="001F5BB2"/>
    <w:rsid w:val="001F5FB8"/>
    <w:rsid w:val="0020195D"/>
    <w:rsid w:val="002031C2"/>
    <w:rsid w:val="00205BC0"/>
    <w:rsid w:val="00206659"/>
    <w:rsid w:val="00207733"/>
    <w:rsid w:val="00211773"/>
    <w:rsid w:val="002125D6"/>
    <w:rsid w:val="00212C53"/>
    <w:rsid w:val="002131B3"/>
    <w:rsid w:val="00213B35"/>
    <w:rsid w:val="00214E6F"/>
    <w:rsid w:val="00216102"/>
    <w:rsid w:val="002174B6"/>
    <w:rsid w:val="0022219A"/>
    <w:rsid w:val="00223381"/>
    <w:rsid w:val="00231F73"/>
    <w:rsid w:val="00232D26"/>
    <w:rsid w:val="00235F5A"/>
    <w:rsid w:val="00241145"/>
    <w:rsid w:val="00243A60"/>
    <w:rsid w:val="002459F0"/>
    <w:rsid w:val="00250355"/>
    <w:rsid w:val="00250DCB"/>
    <w:rsid w:val="002559C7"/>
    <w:rsid w:val="00262A05"/>
    <w:rsid w:val="0026341E"/>
    <w:rsid w:val="00264287"/>
    <w:rsid w:val="0027246E"/>
    <w:rsid w:val="00274B56"/>
    <w:rsid w:val="00282FBD"/>
    <w:rsid w:val="00291148"/>
    <w:rsid w:val="002A06E4"/>
    <w:rsid w:val="002A0910"/>
    <w:rsid w:val="002A3E1C"/>
    <w:rsid w:val="002A6BB2"/>
    <w:rsid w:val="002B211F"/>
    <w:rsid w:val="002B6513"/>
    <w:rsid w:val="002B7885"/>
    <w:rsid w:val="002C0369"/>
    <w:rsid w:val="002C3B57"/>
    <w:rsid w:val="002C455B"/>
    <w:rsid w:val="002C4D4B"/>
    <w:rsid w:val="002D031A"/>
    <w:rsid w:val="002D0C0B"/>
    <w:rsid w:val="002D1CAA"/>
    <w:rsid w:val="002D2092"/>
    <w:rsid w:val="002D43E0"/>
    <w:rsid w:val="002E1CD3"/>
    <w:rsid w:val="002E4682"/>
    <w:rsid w:val="002F2149"/>
    <w:rsid w:val="002F5228"/>
    <w:rsid w:val="002F6FD7"/>
    <w:rsid w:val="0030108D"/>
    <w:rsid w:val="00306739"/>
    <w:rsid w:val="0031077B"/>
    <w:rsid w:val="00310F30"/>
    <w:rsid w:val="00314715"/>
    <w:rsid w:val="00314C27"/>
    <w:rsid w:val="0031553B"/>
    <w:rsid w:val="00320058"/>
    <w:rsid w:val="00320E92"/>
    <w:rsid w:val="003233D8"/>
    <w:rsid w:val="00324D64"/>
    <w:rsid w:val="00330C68"/>
    <w:rsid w:val="00330F6D"/>
    <w:rsid w:val="003342F5"/>
    <w:rsid w:val="0033439B"/>
    <w:rsid w:val="003344C5"/>
    <w:rsid w:val="00334534"/>
    <w:rsid w:val="00337238"/>
    <w:rsid w:val="00343350"/>
    <w:rsid w:val="003451F4"/>
    <w:rsid w:val="00345B2E"/>
    <w:rsid w:val="00346FBF"/>
    <w:rsid w:val="0034770E"/>
    <w:rsid w:val="0035302A"/>
    <w:rsid w:val="003573A0"/>
    <w:rsid w:val="0036192F"/>
    <w:rsid w:val="00365B3F"/>
    <w:rsid w:val="0037320B"/>
    <w:rsid w:val="003754DC"/>
    <w:rsid w:val="00382DC5"/>
    <w:rsid w:val="00386B06"/>
    <w:rsid w:val="00391B71"/>
    <w:rsid w:val="00393D43"/>
    <w:rsid w:val="003978D4"/>
    <w:rsid w:val="00397CB9"/>
    <w:rsid w:val="003A0CDA"/>
    <w:rsid w:val="003A1936"/>
    <w:rsid w:val="003A2517"/>
    <w:rsid w:val="003A5F92"/>
    <w:rsid w:val="003A6815"/>
    <w:rsid w:val="003A76BF"/>
    <w:rsid w:val="003B0097"/>
    <w:rsid w:val="003B11FA"/>
    <w:rsid w:val="003B2ED3"/>
    <w:rsid w:val="003C0C5B"/>
    <w:rsid w:val="003C11EA"/>
    <w:rsid w:val="003C1827"/>
    <w:rsid w:val="003C4AE4"/>
    <w:rsid w:val="003C64C4"/>
    <w:rsid w:val="003D08BC"/>
    <w:rsid w:val="003D10DF"/>
    <w:rsid w:val="003D2F33"/>
    <w:rsid w:val="003D765A"/>
    <w:rsid w:val="003E27D4"/>
    <w:rsid w:val="0040019E"/>
    <w:rsid w:val="00402152"/>
    <w:rsid w:val="00402705"/>
    <w:rsid w:val="00403079"/>
    <w:rsid w:val="004106E9"/>
    <w:rsid w:val="00412915"/>
    <w:rsid w:val="004130AE"/>
    <w:rsid w:val="0041546C"/>
    <w:rsid w:val="00417EE0"/>
    <w:rsid w:val="004248BD"/>
    <w:rsid w:val="00435002"/>
    <w:rsid w:val="00444E18"/>
    <w:rsid w:val="0045070D"/>
    <w:rsid w:val="004509D8"/>
    <w:rsid w:val="0045155F"/>
    <w:rsid w:val="00454D69"/>
    <w:rsid w:val="00462F89"/>
    <w:rsid w:val="00463171"/>
    <w:rsid w:val="00465574"/>
    <w:rsid w:val="00466DE8"/>
    <w:rsid w:val="0047132D"/>
    <w:rsid w:val="00471C9C"/>
    <w:rsid w:val="00471FFF"/>
    <w:rsid w:val="00477779"/>
    <w:rsid w:val="004825B8"/>
    <w:rsid w:val="00484544"/>
    <w:rsid w:val="004873D0"/>
    <w:rsid w:val="004972E6"/>
    <w:rsid w:val="004A1F79"/>
    <w:rsid w:val="004A4D8C"/>
    <w:rsid w:val="004A6CB0"/>
    <w:rsid w:val="004A7F66"/>
    <w:rsid w:val="004B0DAA"/>
    <w:rsid w:val="004B118E"/>
    <w:rsid w:val="004B19E7"/>
    <w:rsid w:val="004B436E"/>
    <w:rsid w:val="004B5A65"/>
    <w:rsid w:val="004C022E"/>
    <w:rsid w:val="004C0964"/>
    <w:rsid w:val="004C1CB8"/>
    <w:rsid w:val="004C7958"/>
    <w:rsid w:val="004D1EFE"/>
    <w:rsid w:val="004D51EE"/>
    <w:rsid w:val="004F26BC"/>
    <w:rsid w:val="005033C1"/>
    <w:rsid w:val="00506D0B"/>
    <w:rsid w:val="0051632E"/>
    <w:rsid w:val="00524CFD"/>
    <w:rsid w:val="00527B13"/>
    <w:rsid w:val="00527C29"/>
    <w:rsid w:val="00537D4C"/>
    <w:rsid w:val="00542850"/>
    <w:rsid w:val="0054736C"/>
    <w:rsid w:val="005473D9"/>
    <w:rsid w:val="005529D3"/>
    <w:rsid w:val="00560097"/>
    <w:rsid w:val="00560A89"/>
    <w:rsid w:val="00562F50"/>
    <w:rsid w:val="005633B4"/>
    <w:rsid w:val="00563D78"/>
    <w:rsid w:val="00563FB6"/>
    <w:rsid w:val="0056734A"/>
    <w:rsid w:val="00567FAB"/>
    <w:rsid w:val="00570811"/>
    <w:rsid w:val="00570A67"/>
    <w:rsid w:val="00580CD1"/>
    <w:rsid w:val="00581C5B"/>
    <w:rsid w:val="005826AC"/>
    <w:rsid w:val="00582D02"/>
    <w:rsid w:val="00585872"/>
    <w:rsid w:val="00586AA6"/>
    <w:rsid w:val="00590E38"/>
    <w:rsid w:val="00593088"/>
    <w:rsid w:val="005946CB"/>
    <w:rsid w:val="005A2501"/>
    <w:rsid w:val="005B2E4C"/>
    <w:rsid w:val="005B4CEE"/>
    <w:rsid w:val="005B68F6"/>
    <w:rsid w:val="005C12AA"/>
    <w:rsid w:val="005C2D72"/>
    <w:rsid w:val="005C39E4"/>
    <w:rsid w:val="005C4AFE"/>
    <w:rsid w:val="005C4CF9"/>
    <w:rsid w:val="005C62E3"/>
    <w:rsid w:val="005C6A33"/>
    <w:rsid w:val="005D0084"/>
    <w:rsid w:val="005D764D"/>
    <w:rsid w:val="005E2765"/>
    <w:rsid w:val="005E6D4D"/>
    <w:rsid w:val="005E7F20"/>
    <w:rsid w:val="005F33BC"/>
    <w:rsid w:val="005F3520"/>
    <w:rsid w:val="00605B24"/>
    <w:rsid w:val="00607D56"/>
    <w:rsid w:val="00612384"/>
    <w:rsid w:val="00615357"/>
    <w:rsid w:val="00615A49"/>
    <w:rsid w:val="00622B83"/>
    <w:rsid w:val="00625D13"/>
    <w:rsid w:val="0063058D"/>
    <w:rsid w:val="00630C66"/>
    <w:rsid w:val="00633503"/>
    <w:rsid w:val="00634024"/>
    <w:rsid w:val="00636068"/>
    <w:rsid w:val="006419A6"/>
    <w:rsid w:val="00641C3F"/>
    <w:rsid w:val="00643350"/>
    <w:rsid w:val="00644D4F"/>
    <w:rsid w:val="00645BA3"/>
    <w:rsid w:val="00653098"/>
    <w:rsid w:val="006613C3"/>
    <w:rsid w:val="0066156C"/>
    <w:rsid w:val="00665DA9"/>
    <w:rsid w:val="006674B6"/>
    <w:rsid w:val="00671926"/>
    <w:rsid w:val="00675BE6"/>
    <w:rsid w:val="00676255"/>
    <w:rsid w:val="00677D4E"/>
    <w:rsid w:val="00686C7A"/>
    <w:rsid w:val="00693212"/>
    <w:rsid w:val="00697E8E"/>
    <w:rsid w:val="006A0C73"/>
    <w:rsid w:val="006A12CA"/>
    <w:rsid w:val="006A14DA"/>
    <w:rsid w:val="006A54E0"/>
    <w:rsid w:val="006B1F36"/>
    <w:rsid w:val="006B681D"/>
    <w:rsid w:val="006C3F0D"/>
    <w:rsid w:val="006C618E"/>
    <w:rsid w:val="006D1F92"/>
    <w:rsid w:val="006D3AA1"/>
    <w:rsid w:val="006D48A5"/>
    <w:rsid w:val="006D4CE7"/>
    <w:rsid w:val="006E6CD5"/>
    <w:rsid w:val="006F00A1"/>
    <w:rsid w:val="006F6D0D"/>
    <w:rsid w:val="00700AB3"/>
    <w:rsid w:val="00702E34"/>
    <w:rsid w:val="00705A36"/>
    <w:rsid w:val="00706B33"/>
    <w:rsid w:val="00716E1D"/>
    <w:rsid w:val="007179E1"/>
    <w:rsid w:val="00717D61"/>
    <w:rsid w:val="00720D06"/>
    <w:rsid w:val="00720E8F"/>
    <w:rsid w:val="007215BB"/>
    <w:rsid w:val="00722E75"/>
    <w:rsid w:val="00723C89"/>
    <w:rsid w:val="00725C78"/>
    <w:rsid w:val="0072714D"/>
    <w:rsid w:val="0073276D"/>
    <w:rsid w:val="00732C58"/>
    <w:rsid w:val="0073517E"/>
    <w:rsid w:val="00735FAD"/>
    <w:rsid w:val="00737F75"/>
    <w:rsid w:val="007418D0"/>
    <w:rsid w:val="00747962"/>
    <w:rsid w:val="00751F2B"/>
    <w:rsid w:val="00752AE9"/>
    <w:rsid w:val="00753C33"/>
    <w:rsid w:val="00757C5D"/>
    <w:rsid w:val="00762CCE"/>
    <w:rsid w:val="00767819"/>
    <w:rsid w:val="00771313"/>
    <w:rsid w:val="00775A30"/>
    <w:rsid w:val="00775EF6"/>
    <w:rsid w:val="00777E4A"/>
    <w:rsid w:val="0078438C"/>
    <w:rsid w:val="00784740"/>
    <w:rsid w:val="00785BE1"/>
    <w:rsid w:val="0078783D"/>
    <w:rsid w:val="00791F6C"/>
    <w:rsid w:val="00794752"/>
    <w:rsid w:val="00796973"/>
    <w:rsid w:val="00797B9C"/>
    <w:rsid w:val="007A2EE9"/>
    <w:rsid w:val="007A6634"/>
    <w:rsid w:val="007B3203"/>
    <w:rsid w:val="007B357E"/>
    <w:rsid w:val="007B4C9C"/>
    <w:rsid w:val="007C15E7"/>
    <w:rsid w:val="007C4A9F"/>
    <w:rsid w:val="007C5FDB"/>
    <w:rsid w:val="007C6486"/>
    <w:rsid w:val="007C6D34"/>
    <w:rsid w:val="007C71E3"/>
    <w:rsid w:val="007D1719"/>
    <w:rsid w:val="007D5E73"/>
    <w:rsid w:val="007D63DC"/>
    <w:rsid w:val="007D6F32"/>
    <w:rsid w:val="007D73B1"/>
    <w:rsid w:val="007E194D"/>
    <w:rsid w:val="007E2593"/>
    <w:rsid w:val="007E3EAA"/>
    <w:rsid w:val="007F2280"/>
    <w:rsid w:val="00801FA5"/>
    <w:rsid w:val="0080282E"/>
    <w:rsid w:val="00803BEB"/>
    <w:rsid w:val="008044D6"/>
    <w:rsid w:val="00806FDF"/>
    <w:rsid w:val="00807432"/>
    <w:rsid w:val="00812CC8"/>
    <w:rsid w:val="00813670"/>
    <w:rsid w:val="0081772A"/>
    <w:rsid w:val="00822ACA"/>
    <w:rsid w:val="008272C5"/>
    <w:rsid w:val="0083125B"/>
    <w:rsid w:val="008376E3"/>
    <w:rsid w:val="00843EA9"/>
    <w:rsid w:val="00845C1F"/>
    <w:rsid w:val="008511B6"/>
    <w:rsid w:val="00852B77"/>
    <w:rsid w:val="00853904"/>
    <w:rsid w:val="00857A01"/>
    <w:rsid w:val="00862157"/>
    <w:rsid w:val="008632FE"/>
    <w:rsid w:val="008645AE"/>
    <w:rsid w:val="00867CFB"/>
    <w:rsid w:val="0087246F"/>
    <w:rsid w:val="008738D8"/>
    <w:rsid w:val="008776EF"/>
    <w:rsid w:val="00881AB0"/>
    <w:rsid w:val="00887954"/>
    <w:rsid w:val="00887F37"/>
    <w:rsid w:val="00892FD7"/>
    <w:rsid w:val="00893041"/>
    <w:rsid w:val="00895E13"/>
    <w:rsid w:val="008A6E4F"/>
    <w:rsid w:val="008B056D"/>
    <w:rsid w:val="008B272F"/>
    <w:rsid w:val="008C38E0"/>
    <w:rsid w:val="008D27EE"/>
    <w:rsid w:val="008D31F1"/>
    <w:rsid w:val="008D42D0"/>
    <w:rsid w:val="008E7FBB"/>
    <w:rsid w:val="008F1C72"/>
    <w:rsid w:val="008F3006"/>
    <w:rsid w:val="008F452A"/>
    <w:rsid w:val="008F4FE3"/>
    <w:rsid w:val="008F652A"/>
    <w:rsid w:val="00902659"/>
    <w:rsid w:val="00902E95"/>
    <w:rsid w:val="00911F3E"/>
    <w:rsid w:val="00914870"/>
    <w:rsid w:val="00915370"/>
    <w:rsid w:val="00917661"/>
    <w:rsid w:val="00917672"/>
    <w:rsid w:val="00921584"/>
    <w:rsid w:val="00922E60"/>
    <w:rsid w:val="0092368E"/>
    <w:rsid w:val="009242A0"/>
    <w:rsid w:val="00924E5F"/>
    <w:rsid w:val="009258F6"/>
    <w:rsid w:val="00926884"/>
    <w:rsid w:val="00930184"/>
    <w:rsid w:val="00932D47"/>
    <w:rsid w:val="00933484"/>
    <w:rsid w:val="00935F8F"/>
    <w:rsid w:val="00941AD1"/>
    <w:rsid w:val="00943522"/>
    <w:rsid w:val="00951642"/>
    <w:rsid w:val="00953B51"/>
    <w:rsid w:val="00954E75"/>
    <w:rsid w:val="009560A8"/>
    <w:rsid w:val="00961787"/>
    <w:rsid w:val="009652E2"/>
    <w:rsid w:val="009663AA"/>
    <w:rsid w:val="0096739C"/>
    <w:rsid w:val="00967AFC"/>
    <w:rsid w:val="00970BC5"/>
    <w:rsid w:val="009746D8"/>
    <w:rsid w:val="00980063"/>
    <w:rsid w:val="009845E5"/>
    <w:rsid w:val="00985281"/>
    <w:rsid w:val="009859DE"/>
    <w:rsid w:val="00993B37"/>
    <w:rsid w:val="00997E1C"/>
    <w:rsid w:val="00997F27"/>
    <w:rsid w:val="009A0851"/>
    <w:rsid w:val="009A6B4C"/>
    <w:rsid w:val="009B2C06"/>
    <w:rsid w:val="009C0F7C"/>
    <w:rsid w:val="009C455C"/>
    <w:rsid w:val="009C67F5"/>
    <w:rsid w:val="009D2359"/>
    <w:rsid w:val="009D2502"/>
    <w:rsid w:val="009D3549"/>
    <w:rsid w:val="009D6F04"/>
    <w:rsid w:val="009D7E4E"/>
    <w:rsid w:val="009E0141"/>
    <w:rsid w:val="009E2EBA"/>
    <w:rsid w:val="009E3439"/>
    <w:rsid w:val="009E39D3"/>
    <w:rsid w:val="009E4511"/>
    <w:rsid w:val="009E4B19"/>
    <w:rsid w:val="009E5170"/>
    <w:rsid w:val="009E6C5A"/>
    <w:rsid w:val="009F0335"/>
    <w:rsid w:val="009F33B4"/>
    <w:rsid w:val="009F630C"/>
    <w:rsid w:val="009F6367"/>
    <w:rsid w:val="00A07E6A"/>
    <w:rsid w:val="00A105B8"/>
    <w:rsid w:val="00A10AC9"/>
    <w:rsid w:val="00A11A7B"/>
    <w:rsid w:val="00A36979"/>
    <w:rsid w:val="00A374BA"/>
    <w:rsid w:val="00A37A9C"/>
    <w:rsid w:val="00A37AC2"/>
    <w:rsid w:val="00A413EB"/>
    <w:rsid w:val="00A418E1"/>
    <w:rsid w:val="00A46812"/>
    <w:rsid w:val="00A474D0"/>
    <w:rsid w:val="00A637F9"/>
    <w:rsid w:val="00A644DC"/>
    <w:rsid w:val="00A64F12"/>
    <w:rsid w:val="00A66865"/>
    <w:rsid w:val="00A72A52"/>
    <w:rsid w:val="00A752FB"/>
    <w:rsid w:val="00A77212"/>
    <w:rsid w:val="00A91A74"/>
    <w:rsid w:val="00A945F9"/>
    <w:rsid w:val="00A954F1"/>
    <w:rsid w:val="00A975C3"/>
    <w:rsid w:val="00AA5575"/>
    <w:rsid w:val="00AA66E2"/>
    <w:rsid w:val="00AA7A8E"/>
    <w:rsid w:val="00AB59DD"/>
    <w:rsid w:val="00AB64B6"/>
    <w:rsid w:val="00AB6934"/>
    <w:rsid w:val="00AC225D"/>
    <w:rsid w:val="00AC2A16"/>
    <w:rsid w:val="00AD0976"/>
    <w:rsid w:val="00AD3780"/>
    <w:rsid w:val="00AD51D9"/>
    <w:rsid w:val="00AD57A7"/>
    <w:rsid w:val="00AD60DA"/>
    <w:rsid w:val="00AE0540"/>
    <w:rsid w:val="00AE1815"/>
    <w:rsid w:val="00AE40AD"/>
    <w:rsid w:val="00AF01FF"/>
    <w:rsid w:val="00AF1F65"/>
    <w:rsid w:val="00AF2C91"/>
    <w:rsid w:val="00AF2D5A"/>
    <w:rsid w:val="00AF44AA"/>
    <w:rsid w:val="00B03E75"/>
    <w:rsid w:val="00B0503A"/>
    <w:rsid w:val="00B05FCF"/>
    <w:rsid w:val="00B12E83"/>
    <w:rsid w:val="00B145E7"/>
    <w:rsid w:val="00B16EEC"/>
    <w:rsid w:val="00B17267"/>
    <w:rsid w:val="00B26A60"/>
    <w:rsid w:val="00B32249"/>
    <w:rsid w:val="00B32850"/>
    <w:rsid w:val="00B413D0"/>
    <w:rsid w:val="00B50CD3"/>
    <w:rsid w:val="00B51409"/>
    <w:rsid w:val="00B54E30"/>
    <w:rsid w:val="00B72911"/>
    <w:rsid w:val="00B852B9"/>
    <w:rsid w:val="00B907EB"/>
    <w:rsid w:val="00BA0FFD"/>
    <w:rsid w:val="00BA2CDD"/>
    <w:rsid w:val="00BA3070"/>
    <w:rsid w:val="00BA50B1"/>
    <w:rsid w:val="00BA6332"/>
    <w:rsid w:val="00BB1023"/>
    <w:rsid w:val="00BB3EBD"/>
    <w:rsid w:val="00BC09F5"/>
    <w:rsid w:val="00BC1D4F"/>
    <w:rsid w:val="00BC3F32"/>
    <w:rsid w:val="00BD6B78"/>
    <w:rsid w:val="00BE042F"/>
    <w:rsid w:val="00BE5DD4"/>
    <w:rsid w:val="00BF2F99"/>
    <w:rsid w:val="00BF4D04"/>
    <w:rsid w:val="00BF7FED"/>
    <w:rsid w:val="00C004DB"/>
    <w:rsid w:val="00C06217"/>
    <w:rsid w:val="00C1031F"/>
    <w:rsid w:val="00C13B45"/>
    <w:rsid w:val="00C17DF9"/>
    <w:rsid w:val="00C2341E"/>
    <w:rsid w:val="00C26630"/>
    <w:rsid w:val="00C31DF0"/>
    <w:rsid w:val="00C3421C"/>
    <w:rsid w:val="00C36261"/>
    <w:rsid w:val="00C40CAA"/>
    <w:rsid w:val="00C56E1C"/>
    <w:rsid w:val="00C64C8E"/>
    <w:rsid w:val="00C72514"/>
    <w:rsid w:val="00C750E0"/>
    <w:rsid w:val="00C75431"/>
    <w:rsid w:val="00C758A1"/>
    <w:rsid w:val="00C75AD7"/>
    <w:rsid w:val="00C82B04"/>
    <w:rsid w:val="00C83480"/>
    <w:rsid w:val="00C834DC"/>
    <w:rsid w:val="00C90DB5"/>
    <w:rsid w:val="00C91ADF"/>
    <w:rsid w:val="00C938F3"/>
    <w:rsid w:val="00C96AB8"/>
    <w:rsid w:val="00C97593"/>
    <w:rsid w:val="00CA08C4"/>
    <w:rsid w:val="00CA49AD"/>
    <w:rsid w:val="00CA541E"/>
    <w:rsid w:val="00CA6C56"/>
    <w:rsid w:val="00CB3F36"/>
    <w:rsid w:val="00CB6EC4"/>
    <w:rsid w:val="00CC43B5"/>
    <w:rsid w:val="00CC70BD"/>
    <w:rsid w:val="00CD0D0F"/>
    <w:rsid w:val="00CD2E05"/>
    <w:rsid w:val="00CD3907"/>
    <w:rsid w:val="00CD5198"/>
    <w:rsid w:val="00CD64F8"/>
    <w:rsid w:val="00CE100C"/>
    <w:rsid w:val="00CE7BE9"/>
    <w:rsid w:val="00CF5CEE"/>
    <w:rsid w:val="00D02540"/>
    <w:rsid w:val="00D03158"/>
    <w:rsid w:val="00D05D78"/>
    <w:rsid w:val="00D070AB"/>
    <w:rsid w:val="00D07324"/>
    <w:rsid w:val="00D105EC"/>
    <w:rsid w:val="00D10616"/>
    <w:rsid w:val="00D12AD7"/>
    <w:rsid w:val="00D14101"/>
    <w:rsid w:val="00D25EAD"/>
    <w:rsid w:val="00D30438"/>
    <w:rsid w:val="00D360DD"/>
    <w:rsid w:val="00D46368"/>
    <w:rsid w:val="00D4762F"/>
    <w:rsid w:val="00D52A79"/>
    <w:rsid w:val="00D5355D"/>
    <w:rsid w:val="00D54BD7"/>
    <w:rsid w:val="00D578FC"/>
    <w:rsid w:val="00D64A0A"/>
    <w:rsid w:val="00D67731"/>
    <w:rsid w:val="00D67AD9"/>
    <w:rsid w:val="00D71DD6"/>
    <w:rsid w:val="00D77921"/>
    <w:rsid w:val="00D80842"/>
    <w:rsid w:val="00D80B57"/>
    <w:rsid w:val="00D813F0"/>
    <w:rsid w:val="00D82AFC"/>
    <w:rsid w:val="00D83CEF"/>
    <w:rsid w:val="00D864FE"/>
    <w:rsid w:val="00D87069"/>
    <w:rsid w:val="00D94711"/>
    <w:rsid w:val="00D96CD8"/>
    <w:rsid w:val="00DA0B67"/>
    <w:rsid w:val="00DA44E0"/>
    <w:rsid w:val="00DA7786"/>
    <w:rsid w:val="00DA7F02"/>
    <w:rsid w:val="00DB2E19"/>
    <w:rsid w:val="00DC1780"/>
    <w:rsid w:val="00DC1E17"/>
    <w:rsid w:val="00DD07F0"/>
    <w:rsid w:val="00DD1B40"/>
    <w:rsid w:val="00DD7994"/>
    <w:rsid w:val="00DF201C"/>
    <w:rsid w:val="00E00D78"/>
    <w:rsid w:val="00E01655"/>
    <w:rsid w:val="00E03F43"/>
    <w:rsid w:val="00E04548"/>
    <w:rsid w:val="00E072CB"/>
    <w:rsid w:val="00E11533"/>
    <w:rsid w:val="00E1211A"/>
    <w:rsid w:val="00E13EF3"/>
    <w:rsid w:val="00E17A49"/>
    <w:rsid w:val="00E22CC8"/>
    <w:rsid w:val="00E24958"/>
    <w:rsid w:val="00E2581D"/>
    <w:rsid w:val="00E25F13"/>
    <w:rsid w:val="00E27F2B"/>
    <w:rsid w:val="00E41D9C"/>
    <w:rsid w:val="00E42EEA"/>
    <w:rsid w:val="00E44A7B"/>
    <w:rsid w:val="00E44D14"/>
    <w:rsid w:val="00E4680D"/>
    <w:rsid w:val="00E612B8"/>
    <w:rsid w:val="00E63DA8"/>
    <w:rsid w:val="00E66AC2"/>
    <w:rsid w:val="00E671C0"/>
    <w:rsid w:val="00E70C82"/>
    <w:rsid w:val="00E73304"/>
    <w:rsid w:val="00E740EB"/>
    <w:rsid w:val="00E750EE"/>
    <w:rsid w:val="00E76027"/>
    <w:rsid w:val="00E768C3"/>
    <w:rsid w:val="00E80EC7"/>
    <w:rsid w:val="00E80FFF"/>
    <w:rsid w:val="00E91316"/>
    <w:rsid w:val="00E91722"/>
    <w:rsid w:val="00E92518"/>
    <w:rsid w:val="00E9718F"/>
    <w:rsid w:val="00E97EF4"/>
    <w:rsid w:val="00EA09D3"/>
    <w:rsid w:val="00EA0A00"/>
    <w:rsid w:val="00EA4E56"/>
    <w:rsid w:val="00EB6311"/>
    <w:rsid w:val="00EC1BA4"/>
    <w:rsid w:val="00EC50DD"/>
    <w:rsid w:val="00EC5DC0"/>
    <w:rsid w:val="00ED040C"/>
    <w:rsid w:val="00ED047B"/>
    <w:rsid w:val="00ED272E"/>
    <w:rsid w:val="00ED3216"/>
    <w:rsid w:val="00EE0AAA"/>
    <w:rsid w:val="00EE2039"/>
    <w:rsid w:val="00EE3DF2"/>
    <w:rsid w:val="00EE7E37"/>
    <w:rsid w:val="00EF3421"/>
    <w:rsid w:val="00EF74BC"/>
    <w:rsid w:val="00F052C0"/>
    <w:rsid w:val="00F072E7"/>
    <w:rsid w:val="00F1141A"/>
    <w:rsid w:val="00F1190B"/>
    <w:rsid w:val="00F150C3"/>
    <w:rsid w:val="00F17489"/>
    <w:rsid w:val="00F22B7A"/>
    <w:rsid w:val="00F25DE5"/>
    <w:rsid w:val="00F327DF"/>
    <w:rsid w:val="00F449BC"/>
    <w:rsid w:val="00F4714B"/>
    <w:rsid w:val="00F56630"/>
    <w:rsid w:val="00F57AA6"/>
    <w:rsid w:val="00F622C0"/>
    <w:rsid w:val="00F63F5C"/>
    <w:rsid w:val="00F70B0B"/>
    <w:rsid w:val="00F717CB"/>
    <w:rsid w:val="00F726D6"/>
    <w:rsid w:val="00F72EA2"/>
    <w:rsid w:val="00F73EA5"/>
    <w:rsid w:val="00F76434"/>
    <w:rsid w:val="00F77147"/>
    <w:rsid w:val="00F81247"/>
    <w:rsid w:val="00F82EF0"/>
    <w:rsid w:val="00F83518"/>
    <w:rsid w:val="00F838B5"/>
    <w:rsid w:val="00F842BB"/>
    <w:rsid w:val="00F845E2"/>
    <w:rsid w:val="00F87FF4"/>
    <w:rsid w:val="00F9352D"/>
    <w:rsid w:val="00F93E2D"/>
    <w:rsid w:val="00F94302"/>
    <w:rsid w:val="00F95E48"/>
    <w:rsid w:val="00FA18E1"/>
    <w:rsid w:val="00FA5AC8"/>
    <w:rsid w:val="00FA7942"/>
    <w:rsid w:val="00FB4F87"/>
    <w:rsid w:val="00FB7243"/>
    <w:rsid w:val="00FB75B4"/>
    <w:rsid w:val="00FC0644"/>
    <w:rsid w:val="00FC3270"/>
    <w:rsid w:val="00FC3C56"/>
    <w:rsid w:val="00FC64DF"/>
    <w:rsid w:val="00FC723B"/>
    <w:rsid w:val="00FD2E4B"/>
    <w:rsid w:val="00FD5B4B"/>
    <w:rsid w:val="00FE00FC"/>
    <w:rsid w:val="00FE7C31"/>
    <w:rsid w:val="00FF1A9D"/>
    <w:rsid w:val="00FF1B8C"/>
    <w:rsid w:val="00FF47D0"/>
    <w:rsid w:val="00FF494D"/>
    <w:rsid w:val="0152A02C"/>
    <w:rsid w:val="01547287"/>
    <w:rsid w:val="01916EFA"/>
    <w:rsid w:val="019A8CCA"/>
    <w:rsid w:val="01C07656"/>
    <w:rsid w:val="0208B51E"/>
    <w:rsid w:val="0271D258"/>
    <w:rsid w:val="036FD44D"/>
    <w:rsid w:val="039E12CD"/>
    <w:rsid w:val="040C3FFE"/>
    <w:rsid w:val="047BB7EB"/>
    <w:rsid w:val="0487FA94"/>
    <w:rsid w:val="050CD7BB"/>
    <w:rsid w:val="06254E52"/>
    <w:rsid w:val="06361EFA"/>
    <w:rsid w:val="06996FF1"/>
    <w:rsid w:val="0770CA36"/>
    <w:rsid w:val="08212DEE"/>
    <w:rsid w:val="084C566E"/>
    <w:rsid w:val="089953EB"/>
    <w:rsid w:val="08A13AD5"/>
    <w:rsid w:val="08A94034"/>
    <w:rsid w:val="09A19514"/>
    <w:rsid w:val="09FAC34C"/>
    <w:rsid w:val="0A6BA604"/>
    <w:rsid w:val="0A88AAE8"/>
    <w:rsid w:val="0AC0D8BC"/>
    <w:rsid w:val="0B43459C"/>
    <w:rsid w:val="0BB6C3EE"/>
    <w:rsid w:val="0BD3BC74"/>
    <w:rsid w:val="0C3F2D6F"/>
    <w:rsid w:val="0C6FDC32"/>
    <w:rsid w:val="0CCF9891"/>
    <w:rsid w:val="0D10D9CB"/>
    <w:rsid w:val="0D66D977"/>
    <w:rsid w:val="0D8AE821"/>
    <w:rsid w:val="0E197D61"/>
    <w:rsid w:val="0E3A47C3"/>
    <w:rsid w:val="0E76AC7B"/>
    <w:rsid w:val="0ED182DB"/>
    <w:rsid w:val="0EFB154B"/>
    <w:rsid w:val="0EFEFA0A"/>
    <w:rsid w:val="0F49598B"/>
    <w:rsid w:val="0F8AEBE3"/>
    <w:rsid w:val="0F9F6F46"/>
    <w:rsid w:val="0FC14242"/>
    <w:rsid w:val="10101C45"/>
    <w:rsid w:val="10A9A982"/>
    <w:rsid w:val="10B206AD"/>
    <w:rsid w:val="10BFCE3B"/>
    <w:rsid w:val="10C5AAA2"/>
    <w:rsid w:val="10C876C8"/>
    <w:rsid w:val="111361F1"/>
    <w:rsid w:val="11245B2F"/>
    <w:rsid w:val="1132CBF8"/>
    <w:rsid w:val="114EBA1E"/>
    <w:rsid w:val="11B1982E"/>
    <w:rsid w:val="11F34849"/>
    <w:rsid w:val="122191B1"/>
    <w:rsid w:val="12546701"/>
    <w:rsid w:val="12CFA1D0"/>
    <w:rsid w:val="12FC0DBE"/>
    <w:rsid w:val="1309BEE4"/>
    <w:rsid w:val="1344B536"/>
    <w:rsid w:val="138C7944"/>
    <w:rsid w:val="13A1A592"/>
    <w:rsid w:val="13E2C7B0"/>
    <w:rsid w:val="14614050"/>
    <w:rsid w:val="146FD1AC"/>
    <w:rsid w:val="15D2D875"/>
    <w:rsid w:val="15D2F679"/>
    <w:rsid w:val="1696A823"/>
    <w:rsid w:val="17CAB5FF"/>
    <w:rsid w:val="18221821"/>
    <w:rsid w:val="185351A2"/>
    <w:rsid w:val="198B5E0B"/>
    <w:rsid w:val="19E0239F"/>
    <w:rsid w:val="1A2BE911"/>
    <w:rsid w:val="1A341041"/>
    <w:rsid w:val="1A8C0C32"/>
    <w:rsid w:val="1AB17311"/>
    <w:rsid w:val="1AFFC93E"/>
    <w:rsid w:val="1B003DC0"/>
    <w:rsid w:val="1B370FDF"/>
    <w:rsid w:val="1B7FCF25"/>
    <w:rsid w:val="1BDB3ECD"/>
    <w:rsid w:val="1C2AD415"/>
    <w:rsid w:val="1C42DA60"/>
    <w:rsid w:val="1C9C0E21"/>
    <w:rsid w:val="1D14920F"/>
    <w:rsid w:val="1D3A48C8"/>
    <w:rsid w:val="1D77918B"/>
    <w:rsid w:val="1D8EA6AC"/>
    <w:rsid w:val="1DBBBED4"/>
    <w:rsid w:val="1DD8416C"/>
    <w:rsid w:val="1E21D05D"/>
    <w:rsid w:val="1E39F783"/>
    <w:rsid w:val="1E436D0D"/>
    <w:rsid w:val="1E86F128"/>
    <w:rsid w:val="1F04424E"/>
    <w:rsid w:val="1F2D9B5E"/>
    <w:rsid w:val="1F5A07CA"/>
    <w:rsid w:val="1F7EB6A5"/>
    <w:rsid w:val="1F9F9D88"/>
    <w:rsid w:val="1FBB7F25"/>
    <w:rsid w:val="1FC79795"/>
    <w:rsid w:val="202E7430"/>
    <w:rsid w:val="2032FE1E"/>
    <w:rsid w:val="209B57EA"/>
    <w:rsid w:val="20C98AD7"/>
    <w:rsid w:val="20EF0492"/>
    <w:rsid w:val="20FB4DB6"/>
    <w:rsid w:val="20FDA4B9"/>
    <w:rsid w:val="2105A3B4"/>
    <w:rsid w:val="21ABDFB8"/>
    <w:rsid w:val="2220D8A0"/>
    <w:rsid w:val="2266CBAE"/>
    <w:rsid w:val="226DCE09"/>
    <w:rsid w:val="22AC7964"/>
    <w:rsid w:val="22BA29C9"/>
    <w:rsid w:val="22E18F9C"/>
    <w:rsid w:val="2379BC7F"/>
    <w:rsid w:val="239547FB"/>
    <w:rsid w:val="239FF0B2"/>
    <w:rsid w:val="23BD639A"/>
    <w:rsid w:val="24396FA5"/>
    <w:rsid w:val="2463E18E"/>
    <w:rsid w:val="249F91A7"/>
    <w:rsid w:val="24A70360"/>
    <w:rsid w:val="24B1268D"/>
    <w:rsid w:val="24D58D94"/>
    <w:rsid w:val="24F67DDA"/>
    <w:rsid w:val="253A757D"/>
    <w:rsid w:val="253FD9C8"/>
    <w:rsid w:val="255EF577"/>
    <w:rsid w:val="259E6E48"/>
    <w:rsid w:val="25A2FB37"/>
    <w:rsid w:val="26609E17"/>
    <w:rsid w:val="26E878B7"/>
    <w:rsid w:val="26EFA61B"/>
    <w:rsid w:val="27837C15"/>
    <w:rsid w:val="27B777CC"/>
    <w:rsid w:val="27F56407"/>
    <w:rsid w:val="27FC4658"/>
    <w:rsid w:val="281451FD"/>
    <w:rsid w:val="2834FDE7"/>
    <w:rsid w:val="28607464"/>
    <w:rsid w:val="286837F1"/>
    <w:rsid w:val="288C90AD"/>
    <w:rsid w:val="28942FCA"/>
    <w:rsid w:val="290E5E34"/>
    <w:rsid w:val="29246CFF"/>
    <w:rsid w:val="2945029C"/>
    <w:rsid w:val="298D27E6"/>
    <w:rsid w:val="29DA3C96"/>
    <w:rsid w:val="29E584D3"/>
    <w:rsid w:val="2A0A9417"/>
    <w:rsid w:val="2BBF3941"/>
    <w:rsid w:val="2BC3154A"/>
    <w:rsid w:val="2C0A247D"/>
    <w:rsid w:val="2C63D00A"/>
    <w:rsid w:val="2C6F9170"/>
    <w:rsid w:val="2C8C8301"/>
    <w:rsid w:val="2D676878"/>
    <w:rsid w:val="2DBA865B"/>
    <w:rsid w:val="2DCB99CA"/>
    <w:rsid w:val="2E0625B5"/>
    <w:rsid w:val="2E0ED981"/>
    <w:rsid w:val="2E359BD0"/>
    <w:rsid w:val="2E91CA4B"/>
    <w:rsid w:val="2EA94688"/>
    <w:rsid w:val="2EAE63EE"/>
    <w:rsid w:val="2F2AB5E3"/>
    <w:rsid w:val="2F3EE18A"/>
    <w:rsid w:val="2F8077B5"/>
    <w:rsid w:val="2FC289B1"/>
    <w:rsid w:val="30002A92"/>
    <w:rsid w:val="3108175A"/>
    <w:rsid w:val="316D5BA2"/>
    <w:rsid w:val="31BBBB5B"/>
    <w:rsid w:val="31F1306E"/>
    <w:rsid w:val="32066780"/>
    <w:rsid w:val="3248FC72"/>
    <w:rsid w:val="32757B2A"/>
    <w:rsid w:val="32C925C9"/>
    <w:rsid w:val="32DFCF09"/>
    <w:rsid w:val="32F78B0D"/>
    <w:rsid w:val="330CB75B"/>
    <w:rsid w:val="339ACCA3"/>
    <w:rsid w:val="339CEC1F"/>
    <w:rsid w:val="343ADB4E"/>
    <w:rsid w:val="34D67051"/>
    <w:rsid w:val="35570F94"/>
    <w:rsid w:val="357E5B74"/>
    <w:rsid w:val="359297BC"/>
    <w:rsid w:val="3619D843"/>
    <w:rsid w:val="36714F24"/>
    <w:rsid w:val="3683B3D3"/>
    <w:rsid w:val="36E267BA"/>
    <w:rsid w:val="370B458F"/>
    <w:rsid w:val="3712B5CC"/>
    <w:rsid w:val="37284B97"/>
    <w:rsid w:val="3753748D"/>
    <w:rsid w:val="37909F23"/>
    <w:rsid w:val="37951604"/>
    <w:rsid w:val="37B0E48B"/>
    <w:rsid w:val="37F66811"/>
    <w:rsid w:val="38047A07"/>
    <w:rsid w:val="38172C87"/>
    <w:rsid w:val="38298ABB"/>
    <w:rsid w:val="38646E2D"/>
    <w:rsid w:val="387A6737"/>
    <w:rsid w:val="389EEF56"/>
    <w:rsid w:val="38D985AF"/>
    <w:rsid w:val="39410B6F"/>
    <w:rsid w:val="39B2FCE8"/>
    <w:rsid w:val="39F6EF6B"/>
    <w:rsid w:val="3A8645EF"/>
    <w:rsid w:val="3B120ACA"/>
    <w:rsid w:val="3B1D637E"/>
    <w:rsid w:val="3B31AEE4"/>
    <w:rsid w:val="3B54E57F"/>
    <w:rsid w:val="3B67B8F7"/>
    <w:rsid w:val="3B888846"/>
    <w:rsid w:val="3C03544E"/>
    <w:rsid w:val="3C372D0C"/>
    <w:rsid w:val="3C6645ED"/>
    <w:rsid w:val="3C72B628"/>
    <w:rsid w:val="3C955B85"/>
    <w:rsid w:val="3D6DB6C7"/>
    <w:rsid w:val="3D7A7442"/>
    <w:rsid w:val="3D7BA74F"/>
    <w:rsid w:val="3DD4539B"/>
    <w:rsid w:val="3E10C58C"/>
    <w:rsid w:val="3E33E8DD"/>
    <w:rsid w:val="3E808EEE"/>
    <w:rsid w:val="3ED4E51C"/>
    <w:rsid w:val="3F2F2EDF"/>
    <w:rsid w:val="3FD02D7B"/>
    <w:rsid w:val="40243AAD"/>
    <w:rsid w:val="40711A24"/>
    <w:rsid w:val="40813C36"/>
    <w:rsid w:val="40D913A1"/>
    <w:rsid w:val="40E5B9AB"/>
    <w:rsid w:val="410BF45D"/>
    <w:rsid w:val="41118395"/>
    <w:rsid w:val="41747DDC"/>
    <w:rsid w:val="41E54AFE"/>
    <w:rsid w:val="4226889C"/>
    <w:rsid w:val="42660610"/>
    <w:rsid w:val="42E117C7"/>
    <w:rsid w:val="44178601"/>
    <w:rsid w:val="4469A8B0"/>
    <w:rsid w:val="447BB800"/>
    <w:rsid w:val="44FA7E00"/>
    <w:rsid w:val="44FF2936"/>
    <w:rsid w:val="45433B37"/>
    <w:rsid w:val="4561FFAB"/>
    <w:rsid w:val="459B43A3"/>
    <w:rsid w:val="459EE05A"/>
    <w:rsid w:val="45BF33AB"/>
    <w:rsid w:val="45E9CB96"/>
    <w:rsid w:val="462A2EFE"/>
    <w:rsid w:val="4635811B"/>
    <w:rsid w:val="464365CD"/>
    <w:rsid w:val="46945E22"/>
    <w:rsid w:val="469AF997"/>
    <w:rsid w:val="46D82621"/>
    <w:rsid w:val="4753D918"/>
    <w:rsid w:val="482AB508"/>
    <w:rsid w:val="4888B296"/>
    <w:rsid w:val="4921AAEA"/>
    <w:rsid w:val="49415F43"/>
    <w:rsid w:val="49543F2C"/>
    <w:rsid w:val="496850ED"/>
    <w:rsid w:val="499773E6"/>
    <w:rsid w:val="499D6C59"/>
    <w:rsid w:val="49C68569"/>
    <w:rsid w:val="4A6CB73F"/>
    <w:rsid w:val="4AB05185"/>
    <w:rsid w:val="4B24A3CF"/>
    <w:rsid w:val="4B6B8649"/>
    <w:rsid w:val="4BF33F17"/>
    <w:rsid w:val="4C3EE31E"/>
    <w:rsid w:val="4C4A6EE6"/>
    <w:rsid w:val="4CBCDE8B"/>
    <w:rsid w:val="4DA5A7B4"/>
    <w:rsid w:val="4DB323E5"/>
    <w:rsid w:val="4DE5E949"/>
    <w:rsid w:val="4DF123F8"/>
    <w:rsid w:val="4E3B0DE0"/>
    <w:rsid w:val="4E5F941F"/>
    <w:rsid w:val="4E8BB012"/>
    <w:rsid w:val="4ECC8A7E"/>
    <w:rsid w:val="4F5652B0"/>
    <w:rsid w:val="4F7E1186"/>
    <w:rsid w:val="4FC35465"/>
    <w:rsid w:val="50BE77F2"/>
    <w:rsid w:val="50EECE78"/>
    <w:rsid w:val="518B2C8D"/>
    <w:rsid w:val="51ABC36C"/>
    <w:rsid w:val="522BBD8A"/>
    <w:rsid w:val="5294FC45"/>
    <w:rsid w:val="52953562"/>
    <w:rsid w:val="53ED7166"/>
    <w:rsid w:val="53EEF8C8"/>
    <w:rsid w:val="53F7F0DA"/>
    <w:rsid w:val="540A00B0"/>
    <w:rsid w:val="5420AC41"/>
    <w:rsid w:val="54212149"/>
    <w:rsid w:val="54402616"/>
    <w:rsid w:val="54B10791"/>
    <w:rsid w:val="55F05096"/>
    <w:rsid w:val="5634192B"/>
    <w:rsid w:val="566E30BE"/>
    <w:rsid w:val="5682C9F6"/>
    <w:rsid w:val="5698774C"/>
    <w:rsid w:val="573B8E9E"/>
    <w:rsid w:val="574E9EFB"/>
    <w:rsid w:val="57720A30"/>
    <w:rsid w:val="57A10CCA"/>
    <w:rsid w:val="57C47D43"/>
    <w:rsid w:val="585A65D6"/>
    <w:rsid w:val="58700CF6"/>
    <w:rsid w:val="589603E1"/>
    <w:rsid w:val="58DACE67"/>
    <w:rsid w:val="58F2469A"/>
    <w:rsid w:val="58F9241E"/>
    <w:rsid w:val="59481EA8"/>
    <w:rsid w:val="59C6AAE9"/>
    <w:rsid w:val="59E8AF05"/>
    <w:rsid w:val="59F3A121"/>
    <w:rsid w:val="5A834B43"/>
    <w:rsid w:val="5A887547"/>
    <w:rsid w:val="5AAA8E4E"/>
    <w:rsid w:val="5AC64059"/>
    <w:rsid w:val="5B12CCE4"/>
    <w:rsid w:val="5B50091E"/>
    <w:rsid w:val="5B80C02E"/>
    <w:rsid w:val="5BC56F1C"/>
    <w:rsid w:val="5BD0241D"/>
    <w:rsid w:val="5BD6454C"/>
    <w:rsid w:val="5C4B3B64"/>
    <w:rsid w:val="5CC88AFA"/>
    <w:rsid w:val="5CF991A3"/>
    <w:rsid w:val="5D38EAB2"/>
    <w:rsid w:val="5D6557B6"/>
    <w:rsid w:val="5DD34715"/>
    <w:rsid w:val="5E2D3511"/>
    <w:rsid w:val="5E4B4C41"/>
    <w:rsid w:val="5EC4B9C4"/>
    <w:rsid w:val="5EDD7D7A"/>
    <w:rsid w:val="5EEF0173"/>
    <w:rsid w:val="5F9596CF"/>
    <w:rsid w:val="5FE05ACD"/>
    <w:rsid w:val="5FF2B901"/>
    <w:rsid w:val="60326327"/>
    <w:rsid w:val="603B788B"/>
    <w:rsid w:val="603F5992"/>
    <w:rsid w:val="604B382B"/>
    <w:rsid w:val="60703165"/>
    <w:rsid w:val="60E2754D"/>
    <w:rsid w:val="60E3B96D"/>
    <w:rsid w:val="6108D5F7"/>
    <w:rsid w:val="6124D30D"/>
    <w:rsid w:val="61359A2D"/>
    <w:rsid w:val="61528E26"/>
    <w:rsid w:val="6215F01F"/>
    <w:rsid w:val="624ABF25"/>
    <w:rsid w:val="626B5A9A"/>
    <w:rsid w:val="62821A7F"/>
    <w:rsid w:val="62FBDA98"/>
    <w:rsid w:val="6324AB1A"/>
    <w:rsid w:val="633266F9"/>
    <w:rsid w:val="63BB921C"/>
    <w:rsid w:val="63ED00ED"/>
    <w:rsid w:val="64093FB9"/>
    <w:rsid w:val="647E2774"/>
    <w:rsid w:val="65271364"/>
    <w:rsid w:val="654AD743"/>
    <w:rsid w:val="655057DE"/>
    <w:rsid w:val="65A092E4"/>
    <w:rsid w:val="65FBA714"/>
    <w:rsid w:val="65FC7B8E"/>
    <w:rsid w:val="6605CB56"/>
    <w:rsid w:val="660CD6EC"/>
    <w:rsid w:val="667AD942"/>
    <w:rsid w:val="674FBCA2"/>
    <w:rsid w:val="68308047"/>
    <w:rsid w:val="68657162"/>
    <w:rsid w:val="68AB617F"/>
    <w:rsid w:val="69898B30"/>
    <w:rsid w:val="698D8B6F"/>
    <w:rsid w:val="699864BB"/>
    <w:rsid w:val="6998FD5D"/>
    <w:rsid w:val="69F0BE94"/>
    <w:rsid w:val="6A753714"/>
    <w:rsid w:val="6A824496"/>
    <w:rsid w:val="6ABDC56B"/>
    <w:rsid w:val="6AFAE919"/>
    <w:rsid w:val="6C01CF4A"/>
    <w:rsid w:val="6C95EBED"/>
    <w:rsid w:val="6CBC14D3"/>
    <w:rsid w:val="6D2B987F"/>
    <w:rsid w:val="6DC32ACE"/>
    <w:rsid w:val="6DCEDA7E"/>
    <w:rsid w:val="6E346869"/>
    <w:rsid w:val="6E68C85A"/>
    <w:rsid w:val="6E86996E"/>
    <w:rsid w:val="6EB78867"/>
    <w:rsid w:val="6EDBD30B"/>
    <w:rsid w:val="6EFF7E4B"/>
    <w:rsid w:val="6F34A041"/>
    <w:rsid w:val="6F5F3F93"/>
    <w:rsid w:val="6F7D033E"/>
    <w:rsid w:val="6FBA65BA"/>
    <w:rsid w:val="6FE29764"/>
    <w:rsid w:val="6FF55622"/>
    <w:rsid w:val="6FF7701E"/>
    <w:rsid w:val="7006B679"/>
    <w:rsid w:val="70A98413"/>
    <w:rsid w:val="7144969D"/>
    <w:rsid w:val="71A08DB5"/>
    <w:rsid w:val="71CA4B03"/>
    <w:rsid w:val="71F03E11"/>
    <w:rsid w:val="72ABC17A"/>
    <w:rsid w:val="72CCDEF2"/>
    <w:rsid w:val="73B440DE"/>
    <w:rsid w:val="740156DD"/>
    <w:rsid w:val="7468887D"/>
    <w:rsid w:val="747C375F"/>
    <w:rsid w:val="74A4FB69"/>
    <w:rsid w:val="74B2EBF1"/>
    <w:rsid w:val="74EB15B5"/>
    <w:rsid w:val="750C640A"/>
    <w:rsid w:val="768AC156"/>
    <w:rsid w:val="7715403D"/>
    <w:rsid w:val="775C6140"/>
    <w:rsid w:val="7773CEC8"/>
    <w:rsid w:val="779112FC"/>
    <w:rsid w:val="77A5252E"/>
    <w:rsid w:val="77E373E4"/>
    <w:rsid w:val="788700FE"/>
    <w:rsid w:val="78C553E0"/>
    <w:rsid w:val="78FA1490"/>
    <w:rsid w:val="78FAC28C"/>
    <w:rsid w:val="7930B87D"/>
    <w:rsid w:val="79536728"/>
    <w:rsid w:val="79882DEA"/>
    <w:rsid w:val="79AF550D"/>
    <w:rsid w:val="79E24C39"/>
    <w:rsid w:val="7A1924E7"/>
    <w:rsid w:val="7AE3DAB9"/>
    <w:rsid w:val="7B6BCA10"/>
    <w:rsid w:val="7B7BD0C8"/>
    <w:rsid w:val="7B938BDB"/>
    <w:rsid w:val="7BB78F82"/>
    <w:rsid w:val="7C272B3F"/>
    <w:rsid w:val="7C59A23C"/>
    <w:rsid w:val="7C86FC85"/>
    <w:rsid w:val="7CCE257C"/>
    <w:rsid w:val="7D3406DF"/>
    <w:rsid w:val="7D64D837"/>
    <w:rsid w:val="7E0177DD"/>
    <w:rsid w:val="7E86D9AA"/>
    <w:rsid w:val="7EA45415"/>
    <w:rsid w:val="7EB6BE93"/>
    <w:rsid w:val="7F0B1B3C"/>
    <w:rsid w:val="7F636C7E"/>
    <w:rsid w:val="7FB6495D"/>
    <w:rsid w:val="7FBABB26"/>
    <w:rsid w:val="7FEAB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05F3E02B"/>
  <w15:docId w15:val="{D77E69CD-675B-46C7-803A-FDF4FA9AF6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324D64"/>
    <w:pPr>
      <w:widowControl w:val="0"/>
      <w:spacing w:after="120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link w:val="Ttulo1Car"/>
    <w:qFormat/>
    <w:rsid w:val="001B437A"/>
    <w:pPr>
      <w:keepNext/>
      <w:numPr>
        <w:numId w:val="1"/>
      </w:numPr>
      <w:spacing w:before="120"/>
      <w:outlineLvl w:val="0"/>
    </w:pPr>
    <w:rPr>
      <w:b/>
      <w:sz w:val="24"/>
    </w:rPr>
  </w:style>
  <w:style w:type="paragraph" w:styleId="Ttulo2">
    <w:name w:val="heading 2"/>
    <w:basedOn w:val="Ttulo1"/>
    <w:next w:val="Normal"/>
    <w:link w:val="Ttulo2Car"/>
    <w:autoRedefine/>
    <w:qFormat/>
    <w:rsid w:val="001B437A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1803C4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1803C4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1803C4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1803C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1803C4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1803C4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1803C4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aragraph2" w:customStyle="1">
    <w:name w:val="Paragraph2"/>
    <w:basedOn w:val="Normal"/>
    <w:rsid w:val="001803C4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1803C4"/>
    <w:pPr>
      <w:jc w:val="center"/>
    </w:pPr>
    <w:rPr>
      <w:b/>
      <w:sz w:val="36"/>
    </w:rPr>
  </w:style>
  <w:style w:type="paragraph" w:styleId="Subttulo">
    <w:name w:val="Subtitle"/>
    <w:basedOn w:val="Normal"/>
    <w:qFormat/>
    <w:rsid w:val="001803C4"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rsid w:val="001803C4"/>
    <w:pPr>
      <w:ind w:left="900" w:hanging="900"/>
    </w:pPr>
  </w:style>
  <w:style w:type="paragraph" w:styleId="TDC1">
    <w:name w:val="toc 1"/>
    <w:basedOn w:val="Normal"/>
    <w:next w:val="Normal"/>
    <w:uiPriority w:val="39"/>
    <w:rsid w:val="006F6D0D"/>
    <w:pPr>
      <w:tabs>
        <w:tab w:val="right" w:pos="9360"/>
      </w:tabs>
      <w:spacing w:before="240" w:after="60"/>
      <w:ind w:right="720"/>
    </w:pPr>
    <w:rPr>
      <w:b/>
      <w:sz w:val="24"/>
    </w:rPr>
  </w:style>
  <w:style w:type="paragraph" w:styleId="TDC2">
    <w:name w:val="toc 2"/>
    <w:basedOn w:val="Normal"/>
    <w:next w:val="Normal"/>
    <w:uiPriority w:val="39"/>
    <w:rsid w:val="006F6D0D"/>
    <w:pPr>
      <w:tabs>
        <w:tab w:val="right" w:pos="9360"/>
      </w:tabs>
      <w:spacing w:before="120"/>
      <w:ind w:right="720"/>
    </w:pPr>
    <w:rPr>
      <w:b/>
    </w:rPr>
  </w:style>
  <w:style w:type="paragraph" w:styleId="TDC3">
    <w:name w:val="toc 3"/>
    <w:basedOn w:val="Normal"/>
    <w:next w:val="Normal"/>
    <w:uiPriority w:val="39"/>
    <w:rsid w:val="006F6D0D"/>
    <w:pPr>
      <w:tabs>
        <w:tab w:val="left" w:pos="1710"/>
        <w:tab w:val="right" w:pos="9360"/>
      </w:tabs>
      <w:spacing w:before="80" w:after="80"/>
    </w:pPr>
    <w:rPr>
      <w:i/>
      <w:noProof/>
    </w:rPr>
  </w:style>
  <w:style w:type="paragraph" w:styleId="Encabezado">
    <w:name w:val="header"/>
    <w:basedOn w:val="Normal"/>
    <w:rsid w:val="001803C4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1803C4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1803C4"/>
  </w:style>
  <w:style w:type="paragraph" w:styleId="Bullet1" w:customStyle="1">
    <w:name w:val="Bullet1"/>
    <w:basedOn w:val="Normal"/>
    <w:rsid w:val="001803C4"/>
    <w:pPr>
      <w:ind w:left="720" w:hanging="432"/>
    </w:pPr>
  </w:style>
  <w:style w:type="paragraph" w:styleId="Bullet2" w:customStyle="1">
    <w:name w:val="Bullet2"/>
    <w:basedOn w:val="Normal"/>
    <w:rsid w:val="001803C4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rsid w:val="001803C4"/>
    <w:pPr>
      <w:keepLines/>
    </w:pPr>
  </w:style>
  <w:style w:type="paragraph" w:styleId="Textoindependiente">
    <w:name w:val="Body Text"/>
    <w:basedOn w:val="Normal"/>
    <w:rsid w:val="001803C4"/>
    <w:pPr>
      <w:keepLines/>
      <w:ind w:left="720"/>
    </w:pPr>
  </w:style>
  <w:style w:type="paragraph" w:styleId="Mapadeldocumento">
    <w:name w:val="Document Map"/>
    <w:basedOn w:val="Normal"/>
    <w:semiHidden/>
    <w:rsid w:val="001803C4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1803C4"/>
    <w:rPr>
      <w:sz w:val="20"/>
      <w:vertAlign w:val="superscript"/>
    </w:rPr>
  </w:style>
  <w:style w:type="paragraph" w:styleId="Textonotapie">
    <w:name w:val="footnote text"/>
    <w:basedOn w:val="Normal"/>
    <w:semiHidden/>
    <w:rsid w:val="001803C4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rsid w:val="001803C4"/>
    <w:pPr>
      <w:spacing w:before="480" w:after="60"/>
      <w:jc w:val="center"/>
    </w:pPr>
    <w:rPr>
      <w:b/>
      <w:kern w:val="28"/>
      <w:sz w:val="32"/>
    </w:rPr>
  </w:style>
  <w:style w:type="paragraph" w:styleId="Paragraph1" w:customStyle="1">
    <w:name w:val="Paragraph1"/>
    <w:basedOn w:val="Normal"/>
    <w:rsid w:val="001803C4"/>
    <w:pPr>
      <w:spacing w:before="80"/>
    </w:pPr>
  </w:style>
  <w:style w:type="paragraph" w:styleId="Paragraph3" w:customStyle="1">
    <w:name w:val="Paragraph3"/>
    <w:basedOn w:val="Normal"/>
    <w:rsid w:val="001803C4"/>
    <w:pPr>
      <w:spacing w:before="80"/>
      <w:ind w:left="1530"/>
    </w:pPr>
  </w:style>
  <w:style w:type="paragraph" w:styleId="Paragraph4" w:customStyle="1">
    <w:name w:val="Paragraph4"/>
    <w:basedOn w:val="Normal"/>
    <w:rsid w:val="001803C4"/>
    <w:pPr>
      <w:spacing w:before="80"/>
      <w:ind w:left="2250"/>
    </w:pPr>
  </w:style>
  <w:style w:type="paragraph" w:styleId="TDC4">
    <w:name w:val="toc 4"/>
    <w:basedOn w:val="Normal"/>
    <w:next w:val="Normal"/>
    <w:autoRedefine/>
    <w:semiHidden/>
    <w:rsid w:val="006F6D0D"/>
    <w:pPr>
      <w:ind w:left="605"/>
    </w:pPr>
  </w:style>
  <w:style w:type="paragraph" w:styleId="TDC5">
    <w:name w:val="toc 5"/>
    <w:basedOn w:val="Normal"/>
    <w:next w:val="Normal"/>
    <w:autoRedefine/>
    <w:semiHidden/>
    <w:rsid w:val="006F6D0D"/>
    <w:pPr>
      <w:ind w:left="800"/>
    </w:pPr>
  </w:style>
  <w:style w:type="paragraph" w:styleId="TDC6">
    <w:name w:val="toc 6"/>
    <w:basedOn w:val="Normal"/>
    <w:next w:val="Normal"/>
    <w:autoRedefine/>
    <w:semiHidden/>
    <w:rsid w:val="006F6D0D"/>
    <w:pPr>
      <w:ind w:left="1000"/>
    </w:pPr>
  </w:style>
  <w:style w:type="paragraph" w:styleId="TDC7">
    <w:name w:val="toc 7"/>
    <w:basedOn w:val="Normal"/>
    <w:next w:val="Normal"/>
    <w:autoRedefine/>
    <w:semiHidden/>
    <w:rsid w:val="006F6D0D"/>
    <w:pPr>
      <w:ind w:left="1200"/>
    </w:pPr>
  </w:style>
  <w:style w:type="paragraph" w:styleId="TDC8">
    <w:name w:val="toc 8"/>
    <w:basedOn w:val="Normal"/>
    <w:next w:val="Normal"/>
    <w:autoRedefine/>
    <w:semiHidden/>
    <w:rsid w:val="006F6D0D"/>
    <w:pPr>
      <w:ind w:left="1400"/>
    </w:pPr>
  </w:style>
  <w:style w:type="paragraph" w:styleId="TDC9">
    <w:name w:val="toc 9"/>
    <w:basedOn w:val="Normal"/>
    <w:next w:val="Normal"/>
    <w:autoRedefine/>
    <w:semiHidden/>
    <w:rsid w:val="006F6D0D"/>
    <w:pPr>
      <w:ind w:left="1600"/>
    </w:pPr>
  </w:style>
  <w:style w:type="paragraph" w:styleId="Textoindependiente2">
    <w:name w:val="Body Text 2"/>
    <w:basedOn w:val="Normal"/>
    <w:rsid w:val="001803C4"/>
    <w:rPr>
      <w:i/>
      <w:color w:val="0000FF"/>
    </w:rPr>
  </w:style>
  <w:style w:type="paragraph" w:styleId="Sangradetextonormal">
    <w:name w:val="Body Text Indent"/>
    <w:basedOn w:val="Normal"/>
    <w:rsid w:val="001803C4"/>
    <w:pPr>
      <w:ind w:left="720"/>
    </w:pPr>
    <w:rPr>
      <w:i/>
      <w:color w:val="0000FF"/>
      <w:u w:val="single"/>
    </w:rPr>
  </w:style>
  <w:style w:type="paragraph" w:styleId="Body" w:customStyle="1">
    <w:name w:val="Body"/>
    <w:basedOn w:val="Normal"/>
    <w:rsid w:val="001803C4"/>
    <w:pPr>
      <w:widowControl/>
      <w:spacing w:before="120"/>
    </w:pPr>
    <w:rPr>
      <w:rFonts w:ascii="Book Antiqua" w:hAnsi="Book Antiqua"/>
    </w:rPr>
  </w:style>
  <w:style w:type="paragraph" w:styleId="Bullet" w:customStyle="1">
    <w:name w:val="Bullet"/>
    <w:basedOn w:val="Normal"/>
    <w:rsid w:val="001803C4"/>
    <w:pPr>
      <w:widowControl/>
      <w:numPr>
        <w:numId w:val="2"/>
      </w:numPr>
      <w:tabs>
        <w:tab w:val="left" w:pos="720"/>
      </w:tabs>
      <w:spacing w:before="120"/>
      <w:ind w:right="360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link w:val="InfoBlueCar"/>
    <w:autoRedefine/>
    <w:rsid w:val="00954E75"/>
    <w:rPr>
      <w:i/>
      <w:color w:val="0000FF"/>
    </w:rPr>
  </w:style>
  <w:style w:type="character" w:styleId="Hipervnculo">
    <w:name w:val="Hyperlink"/>
    <w:basedOn w:val="Fuentedeprrafopredeter"/>
    <w:uiPriority w:val="99"/>
    <w:rsid w:val="001803C4"/>
    <w:rPr>
      <w:color w:val="0000FF"/>
      <w:u w:val="single"/>
    </w:rPr>
  </w:style>
  <w:style w:type="character" w:styleId="Hipervnculovisitado">
    <w:name w:val="FollowedHyperlink"/>
    <w:basedOn w:val="Fuentedeprrafopredeter"/>
    <w:rsid w:val="001803C4"/>
    <w:rPr>
      <w:color w:val="800080"/>
      <w:u w:val="single"/>
    </w:rPr>
  </w:style>
  <w:style w:type="paragraph" w:styleId="NormalWeb">
    <w:name w:val="Normal (Web)"/>
    <w:basedOn w:val="Normal"/>
    <w:uiPriority w:val="99"/>
    <w:rsid w:val="001803C4"/>
    <w:pPr>
      <w:widowControl/>
      <w:spacing w:before="100" w:beforeAutospacing="1" w:after="100" w:afterAutospacing="1"/>
    </w:pPr>
    <w:rPr>
      <w:sz w:val="24"/>
      <w:szCs w:val="24"/>
    </w:rPr>
  </w:style>
  <w:style w:type="character" w:styleId="Textoennegrita">
    <w:name w:val="Strong"/>
    <w:basedOn w:val="Fuentedeprrafopredeter"/>
    <w:qFormat/>
    <w:rsid w:val="001803C4"/>
    <w:rPr>
      <w:b/>
      <w:bCs/>
    </w:rPr>
  </w:style>
  <w:style w:type="paragraph" w:styleId="Table" w:customStyle="1">
    <w:name w:val="Table"/>
    <w:basedOn w:val="Normal"/>
    <w:rsid w:val="001803C4"/>
    <w:pPr>
      <w:keepLines/>
      <w:widowControl/>
      <w:spacing w:before="60" w:after="60"/>
    </w:pPr>
    <w:rPr>
      <w:rFonts w:ascii="Minion" w:hAnsi="Minion"/>
      <w:sz w:val="24"/>
      <w:lang w:val="en-GB" w:eastAsia="es-ES"/>
    </w:rPr>
  </w:style>
  <w:style w:type="paragraph" w:styleId="Subheading" w:customStyle="1">
    <w:name w:val="Subheading"/>
    <w:basedOn w:val="Textoindependiente"/>
    <w:rsid w:val="001803C4"/>
    <w:pPr>
      <w:spacing w:before="240"/>
    </w:pPr>
    <w:rPr>
      <w:b/>
      <w:bCs/>
    </w:rPr>
  </w:style>
  <w:style w:type="table" w:styleId="Tablaconcuadrcula">
    <w:name w:val="Table Grid"/>
    <w:basedOn w:val="Tablanormal"/>
    <w:rsid w:val="00796973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lock" w:customStyle="1">
    <w:name w:val="Block"/>
    <w:basedOn w:val="Normal"/>
    <w:rsid w:val="00FF1A9D"/>
    <w:pPr>
      <w:widowControl/>
      <w:pBdr>
        <w:top w:val="single" w:color="FFFFFF" w:sz="6" w:space="7"/>
        <w:bottom w:val="single" w:color="FFFFFF" w:sz="6" w:space="7"/>
      </w:pBdr>
      <w:spacing w:before="20"/>
    </w:pPr>
    <w:rPr>
      <w:b/>
      <w:sz w:val="32"/>
      <w:lang w:val="es-ES_tradnl" w:eastAsia="es-ES"/>
    </w:rPr>
  </w:style>
  <w:style w:type="paragraph" w:styleId="Blockindice" w:customStyle="1">
    <w:name w:val="Block_indice"/>
    <w:basedOn w:val="Normal"/>
    <w:rsid w:val="00FF1A9D"/>
    <w:pPr>
      <w:widowControl/>
      <w:pBdr>
        <w:top w:val="single" w:color="FFFFFF" w:sz="6" w:space="3"/>
        <w:left w:val="single" w:color="FFFFFF" w:sz="6" w:space="3"/>
        <w:bottom w:val="single" w:color="FFFFFF" w:sz="6" w:space="3"/>
        <w:right w:val="single" w:color="FFFFFF" w:sz="6" w:space="3"/>
        <w:between w:val="single" w:color="FFFFFF" w:sz="6" w:space="3"/>
      </w:pBdr>
      <w:spacing w:before="20"/>
    </w:pPr>
    <w:rPr>
      <w:lang w:val="es-ES_tradnl" w:eastAsia="es-ES"/>
    </w:rPr>
  </w:style>
  <w:style w:type="paragraph" w:styleId="Estndar" w:customStyle="1">
    <w:name w:val="Estándar"/>
    <w:basedOn w:val="Normal"/>
    <w:rsid w:val="00FF1A9D"/>
    <w:pPr>
      <w:widowControl/>
      <w:spacing w:before="20"/>
    </w:pPr>
    <w:rPr>
      <w:lang w:val="es-ES_tradnl" w:eastAsia="es-ES"/>
    </w:rPr>
  </w:style>
  <w:style w:type="paragraph" w:styleId="Etiqueta" w:customStyle="1">
    <w:name w:val="Etiqueta"/>
    <w:basedOn w:val="Estndar"/>
    <w:rsid w:val="00FF1A9D"/>
    <w:pPr>
      <w:pBdr>
        <w:top w:val="single" w:color="FFFFFF" w:sz="6" w:space="7"/>
        <w:bottom w:val="single" w:color="FFFFFF" w:sz="6" w:space="7"/>
      </w:pBdr>
    </w:pPr>
  </w:style>
  <w:style w:type="paragraph" w:styleId="Descripcin">
    <w:name w:val="caption"/>
    <w:basedOn w:val="Normal"/>
    <w:next w:val="Normal"/>
    <w:qFormat/>
    <w:rsid w:val="00FF1A9D"/>
    <w:pPr>
      <w:widowControl/>
      <w:spacing w:before="120"/>
    </w:pPr>
    <w:rPr>
      <w:b/>
      <w:lang w:val="es-ES_tradnl" w:eastAsia="es-ES"/>
    </w:rPr>
  </w:style>
  <w:style w:type="paragraph" w:styleId="EmpFuncInc" w:customStyle="1">
    <w:name w:val="Emp_Func_Inc"/>
    <w:basedOn w:val="Normal"/>
    <w:rsid w:val="00FF1A9D"/>
    <w:pPr>
      <w:widowControl/>
      <w:spacing w:before="20"/>
      <w:ind w:left="283" w:hanging="283"/>
    </w:pPr>
    <w:rPr>
      <w:lang w:val="es-ES_tradnl" w:eastAsia="es-ES"/>
    </w:rPr>
  </w:style>
  <w:style w:type="paragraph" w:styleId="Inc1" w:customStyle="1">
    <w:name w:val="Inc_1"/>
    <w:basedOn w:val="Normal"/>
    <w:rsid w:val="00FF1A9D"/>
    <w:pPr>
      <w:widowControl/>
      <w:tabs>
        <w:tab w:val="left" w:pos="360"/>
      </w:tabs>
      <w:spacing w:before="20"/>
      <w:ind w:left="360" w:hanging="360"/>
    </w:pPr>
    <w:rPr>
      <w:lang w:val="es-ES_tradnl" w:eastAsia="es-ES"/>
    </w:rPr>
  </w:style>
  <w:style w:type="paragraph" w:styleId="BodyText21" w:customStyle="1">
    <w:name w:val="Body Text 21"/>
    <w:basedOn w:val="Normal"/>
    <w:rsid w:val="00FF1A9D"/>
    <w:pPr>
      <w:widowControl/>
      <w:spacing w:before="20"/>
      <w:ind w:left="284" w:hanging="284"/>
    </w:pPr>
    <w:rPr>
      <w:lang w:eastAsia="es-ES"/>
    </w:rPr>
  </w:style>
  <w:style w:type="paragraph" w:styleId="IdentificadorRengln" w:customStyle="1">
    <w:name w:val="Identificador Renglón"/>
    <w:basedOn w:val="Ttulo3"/>
    <w:rsid w:val="00FF1A9D"/>
    <w:pPr>
      <w:widowControl/>
      <w:outlineLvl w:val="9"/>
    </w:pPr>
    <w:rPr>
      <w:b/>
      <w:i w:val="0"/>
      <w:color w:val="000080"/>
      <w:lang w:val="es-ES_tradnl" w:eastAsia="es-ES"/>
    </w:rPr>
  </w:style>
  <w:style w:type="paragraph" w:styleId="Trminos" w:customStyle="1">
    <w:name w:val="Términos"/>
    <w:basedOn w:val="Normal"/>
    <w:rsid w:val="00FF1A9D"/>
    <w:pPr>
      <w:widowControl/>
      <w:spacing w:before="120"/>
      <w:ind w:left="1701" w:hanging="1701"/>
    </w:pPr>
    <w:rPr>
      <w:lang w:val="es-ES_tradnl" w:eastAsia="es-ES"/>
    </w:rPr>
  </w:style>
  <w:style w:type="paragraph" w:styleId="Abreviaturas" w:customStyle="1">
    <w:name w:val="Abreviaturas"/>
    <w:basedOn w:val="Trminos"/>
    <w:rsid w:val="00FF1A9D"/>
    <w:pPr>
      <w:ind w:left="567" w:hanging="567"/>
    </w:pPr>
  </w:style>
  <w:style w:type="paragraph" w:styleId="notas" w:customStyle="1">
    <w:name w:val="notas"/>
    <w:basedOn w:val="BodyText21"/>
    <w:rsid w:val="00FF1A9D"/>
    <w:rPr>
      <w:color w:val="0000FF"/>
    </w:rPr>
  </w:style>
  <w:style w:type="paragraph" w:styleId="TtuloCaratula" w:customStyle="1">
    <w:name w:val="TítuloCaratula"/>
    <w:basedOn w:val="Normal"/>
    <w:next w:val="Normal"/>
    <w:autoRedefine/>
    <w:rsid w:val="008776EF"/>
    <w:pPr>
      <w:widowControl/>
      <w:jc w:val="right"/>
    </w:pPr>
    <w:rPr>
      <w:rFonts w:cs="Arial"/>
      <w:b/>
      <w:bCs/>
      <w:sz w:val="36"/>
      <w:szCs w:val="24"/>
      <w:lang w:eastAsia="es-ES"/>
    </w:rPr>
  </w:style>
  <w:style w:type="paragraph" w:styleId="Textodeglobo">
    <w:name w:val="Balloon Text"/>
    <w:basedOn w:val="Normal"/>
    <w:link w:val="TextodegloboCar"/>
    <w:rsid w:val="00282FBD"/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rsid w:val="00282FBD"/>
    <w:rPr>
      <w:rFonts w:ascii="Tahoma" w:hAnsi="Tahoma" w:cs="Tahoma"/>
      <w:sz w:val="16"/>
      <w:szCs w:val="16"/>
      <w:lang w:val="en-US" w:eastAsia="en-US"/>
    </w:rPr>
  </w:style>
  <w:style w:type="paragraph" w:styleId="Instrucciones" w:customStyle="1">
    <w:name w:val="Instrucciones"/>
    <w:basedOn w:val="InfoBlue"/>
    <w:link w:val="InstruccionesCar"/>
    <w:qFormat/>
    <w:rsid w:val="00954E75"/>
  </w:style>
  <w:style w:type="character" w:styleId="InfoBlueCar" w:customStyle="1">
    <w:name w:val="InfoBlue Car"/>
    <w:basedOn w:val="Fuentedeprrafopredeter"/>
    <w:link w:val="InfoBlue"/>
    <w:rsid w:val="00954E75"/>
    <w:rPr>
      <w:rFonts w:ascii="Arial" w:hAnsi="Arial"/>
      <w:i/>
      <w:color w:val="0000FF"/>
      <w:lang w:eastAsia="en-US"/>
    </w:rPr>
  </w:style>
  <w:style w:type="character" w:styleId="InstruccionesCar" w:customStyle="1">
    <w:name w:val="Instrucciones Car"/>
    <w:basedOn w:val="InfoBlueCar"/>
    <w:link w:val="Instrucciones"/>
    <w:rsid w:val="00954E75"/>
    <w:rPr>
      <w:rFonts w:ascii="Arial" w:hAnsi="Arial"/>
      <w:i/>
      <w:color w:val="0000FF"/>
      <w:lang w:eastAsia="en-US"/>
    </w:rPr>
  </w:style>
  <w:style w:type="paragraph" w:styleId="Prrafodelista">
    <w:name w:val="List Paragraph"/>
    <w:basedOn w:val="Normal"/>
    <w:uiPriority w:val="34"/>
    <w:qFormat/>
    <w:rsid w:val="00AA66E2"/>
    <w:pPr>
      <w:ind w:left="720"/>
      <w:contextualSpacing/>
    </w:pPr>
  </w:style>
  <w:style w:type="paragraph" w:styleId="Com" w:customStyle="1">
    <w:name w:val="Com"/>
    <w:basedOn w:val="Normal"/>
    <w:rsid w:val="001A2794"/>
    <w:pPr>
      <w:widowControl/>
      <w:numPr>
        <w:numId w:val="3"/>
      </w:numPr>
      <w:spacing w:after="0"/>
      <w:ind w:right="-30"/>
    </w:pPr>
    <w:rPr>
      <w:rFonts w:ascii="Tahoma" w:hAnsi="Tahoma" w:cs="Tahoma"/>
      <w:color w:val="FF0000"/>
      <w:sz w:val="22"/>
      <w:szCs w:val="24"/>
      <w:lang w:val="es-ES" w:eastAsia="es-ES"/>
    </w:rPr>
  </w:style>
  <w:style w:type="character" w:styleId="Refdecomentario">
    <w:name w:val="annotation reference"/>
    <w:basedOn w:val="Fuentedeprrafopredeter"/>
    <w:rsid w:val="0026341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26341E"/>
  </w:style>
  <w:style w:type="character" w:styleId="TextocomentarioCar" w:customStyle="1">
    <w:name w:val="Texto comentario Car"/>
    <w:basedOn w:val="Fuentedeprrafopredeter"/>
    <w:link w:val="Textocomentario"/>
    <w:rsid w:val="0026341E"/>
    <w:rPr>
      <w:rFonts w:ascii="Arial" w:hAnsi="Arial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26341E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rsid w:val="0026341E"/>
    <w:rPr>
      <w:rFonts w:ascii="Arial" w:hAnsi="Arial"/>
      <w:b/>
      <w:bCs/>
      <w:lang w:eastAsia="en-US"/>
    </w:rPr>
  </w:style>
  <w:style w:type="character" w:styleId="Ttulo1Car" w:customStyle="1">
    <w:name w:val="Título 1 Car"/>
    <w:basedOn w:val="Fuentedeprrafopredeter"/>
    <w:link w:val="Ttulo1"/>
    <w:rsid w:val="001207DF"/>
    <w:rPr>
      <w:rFonts w:ascii="Arial" w:hAnsi="Arial"/>
      <w:b/>
      <w:sz w:val="24"/>
      <w:lang w:eastAsia="en-US"/>
    </w:rPr>
  </w:style>
  <w:style w:type="character" w:styleId="Ttulo2Car" w:customStyle="1">
    <w:name w:val="Título 2 Car"/>
    <w:basedOn w:val="Fuentedeprrafopredeter"/>
    <w:link w:val="Ttulo2"/>
    <w:rsid w:val="001207DF"/>
    <w:rPr>
      <w:rFonts w:ascii="Arial" w:hAnsi="Arial"/>
      <w:b/>
      <w:lang w:eastAsia="en-US"/>
    </w:rPr>
  </w:style>
  <w:style w:type="paragraph" w:styleId="NormalArial" w:customStyle="1">
    <w:name w:val="Normal + Arial"/>
    <w:aliases w:val="10 pt"/>
    <w:basedOn w:val="Normal"/>
    <w:rsid w:val="00291148"/>
    <w:pPr>
      <w:widowControl/>
      <w:spacing w:after="0"/>
      <w:jc w:val="left"/>
    </w:pPr>
    <w:rPr>
      <w:rFonts w:cs="Arial"/>
      <w:lang w:val="en-US" w:eastAsia="es-ES"/>
    </w:rPr>
  </w:style>
  <w:style w:type="paragraph" w:styleId="Sinespaciado">
    <w:name w:val="No Spacing"/>
    <w:link w:val="SinespaciadoCar"/>
    <w:uiPriority w:val="1"/>
    <w:qFormat/>
    <w:rsid w:val="009E4511"/>
    <w:rPr>
      <w:rFonts w:asciiTheme="minorHAnsi" w:hAnsiTheme="minorHAnsi" w:eastAsiaTheme="minorEastAsia" w:cstheme="minorBidi"/>
      <w:sz w:val="22"/>
      <w:szCs w:val="22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4511"/>
    <w:rPr>
      <w:rFonts w:asciiTheme="minorHAnsi" w:hAnsiTheme="minorHAnsi" w:eastAsiaTheme="minorEastAsia" w:cstheme="minorBidi"/>
      <w:sz w:val="22"/>
      <w:szCs w:val="22"/>
    </w:rPr>
  </w:style>
  <w:style w:type="character" w:styleId="PiedepginaCar" w:customStyle="1">
    <w:name w:val="Pie de página Car"/>
    <w:link w:val="Piedepgina"/>
    <w:uiPriority w:val="99"/>
    <w:rsid w:val="00607D56"/>
    <w:rPr>
      <w:rFonts w:ascii="Arial" w:hAnsi="Arial"/>
      <w:lang w:eastAsia="en-US"/>
    </w:rPr>
  </w:style>
  <w:style w:type="character" w:styleId="normaltextrun" w:customStyle="1">
    <w:name w:val="normaltextrun"/>
    <w:basedOn w:val="Fuentedeprrafopredeter"/>
    <w:rsid w:val="000E766A"/>
  </w:style>
  <w:style w:type="character" w:styleId="Mencinsinresolver">
    <w:name w:val="Unresolved Mention"/>
    <w:basedOn w:val="Fuentedeprrafopredeter"/>
    <w:uiPriority w:val="99"/>
    <w:semiHidden/>
    <w:unhideWhenUsed/>
    <w:rsid w:val="001C2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7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5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4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4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3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2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8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69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0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9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76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66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58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infocdmx.org.mx/LTAIPRC-2016-OT/Art121/Fr01/2020/A121Fr01_2020_T03_Constitucion.pdf" TargetMode="External" Id="rId13" /><Relationship Type="http://schemas.openxmlformats.org/officeDocument/2006/relationships/header" Target="header1.xml" Id="rId34" /><Relationship Type="http://schemas.openxmlformats.org/officeDocument/2006/relationships/settings" Target="settings.xml" Id="rId7" /><Relationship Type="http://schemas.openxmlformats.org/officeDocument/2006/relationships/hyperlink" Target="https://infocdmx.org.mx/LTAIPRC-2016-OT/Art121/Fr01/2020/A121Fr01_2020_T03_Constitucion.pdf" TargetMode="Externa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theme" Target="theme/theme1.xml" Id="rId37" /><Relationship Type="http://schemas.openxmlformats.org/officeDocument/2006/relationships/numbering" Target="numbering.xml" Id="rId5" /><Relationship Type="http://schemas.openxmlformats.org/officeDocument/2006/relationships/fontTable" Target="fontTable.xml" Id="rId36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infocdmx.org.mx/LTAIPRC-2016-OT/Art121/Fr01/2020/A121Fr01_2020_T03_Constitucion.pdf" TargetMode="External" Id="rId14" /><Relationship Type="http://schemas.openxmlformats.org/officeDocument/2006/relationships/footer" Target="foot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15.png" Id="Rb4343a4c8a4e4ff1" /><Relationship Type="http://schemas.openxmlformats.org/officeDocument/2006/relationships/image" Target="/media/image16.png" Id="Rb17d0a7c06fc47de" /><Relationship Type="http://schemas.openxmlformats.org/officeDocument/2006/relationships/image" Target="/media/image17.png" Id="Rc039b0d8df534555" /><Relationship Type="http://schemas.openxmlformats.org/officeDocument/2006/relationships/image" Target="/media/image18.png" Id="Rfe29e6b8c0c64bec" /><Relationship Type="http://schemas.openxmlformats.org/officeDocument/2006/relationships/image" Target="/media/image19.png" Id="R302ac19494c541f2" /><Relationship Type="http://schemas.openxmlformats.org/officeDocument/2006/relationships/image" Target="/media/image1a.png" Id="Rd78961f733ac449b" /><Relationship Type="http://schemas.openxmlformats.org/officeDocument/2006/relationships/image" Target="/media/image1b.png" Id="R8b9b6f6547a44d00" /><Relationship Type="http://schemas.openxmlformats.org/officeDocument/2006/relationships/image" Target="/media/image1c.png" Id="R3e5af1b312b24b5b" /><Relationship Type="http://schemas.openxmlformats.org/officeDocument/2006/relationships/image" Target="/media/image1d.png" Id="Rdb522442db694756" /><Relationship Type="http://schemas.openxmlformats.org/officeDocument/2006/relationships/image" Target="/media/image1e.png" Id="R5ccc241c09a74ce9" /><Relationship Type="http://schemas.openxmlformats.org/officeDocument/2006/relationships/image" Target="/media/image1f.png" Id="R9998bbd803ab42cf" /><Relationship Type="http://schemas.openxmlformats.org/officeDocument/2006/relationships/image" Target="/media/image20.png" Id="R3892e593a6f04b4f" /><Relationship Type="http://schemas.openxmlformats.org/officeDocument/2006/relationships/image" Target="/media/image21.png" Id="Rd1e4d1d1f34c4038" /><Relationship Type="http://schemas.openxmlformats.org/officeDocument/2006/relationships/image" Target="/media/image22.png" Id="Rb8ece1e6b5e54062" /><Relationship Type="http://schemas.openxmlformats.org/officeDocument/2006/relationships/image" Target="/media/image23.png" Id="R64a5ef19ef124bf8" /><Relationship Type="http://schemas.openxmlformats.org/officeDocument/2006/relationships/image" Target="/media/image24.png" Id="R2d2db9d5e0424b7d" /><Relationship Type="http://schemas.openxmlformats.org/officeDocument/2006/relationships/image" Target="/media/image25.png" Id="Ra3e644b9e6664228" /><Relationship Type="http://schemas.openxmlformats.org/officeDocument/2006/relationships/image" Target="/media/image26.png" Id="R65bb16614fd1453f" /><Relationship Type="http://schemas.openxmlformats.org/officeDocument/2006/relationships/image" Target="/media/image27.png" Id="Reef8c939437543ba" /><Relationship Type="http://schemas.openxmlformats.org/officeDocument/2006/relationships/image" Target="/media/image28.png" Id="Rbe757fe58c5e4cfc" /><Relationship Type="http://schemas.openxmlformats.org/officeDocument/2006/relationships/image" Target="/media/image29.png" Id="R0abdc9067f72494a" /><Relationship Type="http://schemas.openxmlformats.org/officeDocument/2006/relationships/image" Target="/media/image2a.png" Id="R11711b54b33f4672" /><Relationship Type="http://schemas.openxmlformats.org/officeDocument/2006/relationships/image" Target="/media/image2b.png" Id="R00b967fae06649c3" /><Relationship Type="http://schemas.openxmlformats.org/officeDocument/2006/relationships/glossaryDocument" Target="/word/glossary/document.xml" Id="Rc3d11aeba8dc4ea1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sana.almaraz\Documents\IFAI\IDS\Capacitacion\IDS\Kit_AM_Operacion\MAP\ASA\ASAN04_NotaTecnica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5fb68a-7197-4b81-aef6-7ec19d69de82}"/>
      </w:docPartPr>
      <w:docPartBody>
        <w:p w14:paraId="6DAFA1E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D439158B293B4C84AE5763299BAC41" ma:contentTypeVersion="12" ma:contentTypeDescription="Crear nuevo documento." ma:contentTypeScope="" ma:versionID="15a4216a989e9a62b836f52e822e9347">
  <xsd:schema xmlns:xsd="http://www.w3.org/2001/XMLSchema" xmlns:xs="http://www.w3.org/2001/XMLSchema" xmlns:p="http://schemas.microsoft.com/office/2006/metadata/properties" xmlns:ns2="d4a0d1ae-0d05-4c78-b835-16e944e86eb1" xmlns:ns3="3b89bb7e-2f94-4b22-8a45-d0823f259d53" targetNamespace="http://schemas.microsoft.com/office/2006/metadata/properties" ma:root="true" ma:fieldsID="b1e89da74464bb5c3209093ad9574dd6" ns2:_="" ns3:_="">
    <xsd:import namespace="d4a0d1ae-0d05-4c78-b835-16e944e86eb1"/>
    <xsd:import namespace="3b89bb7e-2f94-4b22-8a45-d0823f259d5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a0d1ae-0d05-4c78-b835-16e944e86eb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89bb7e-2f94-4b22-8a45-d0823f259d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BEA352-49F8-4CD2-8CF1-99AFABF418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a0d1ae-0d05-4c78-b835-16e944e86eb1"/>
    <ds:schemaRef ds:uri="3b89bb7e-2f94-4b22-8a45-d0823f259d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53E481-8619-4BF1-B0BE-58052C9435E9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terms/"/>
    <ds:schemaRef ds:uri="http://www.w3.org/XML/1998/namespace"/>
    <ds:schemaRef ds:uri="http://purl.org/dc/elements/1.1/"/>
    <ds:schemaRef ds:uri="d4a0d1ae-0d05-4c78-b835-16e944e86eb1"/>
    <ds:schemaRef ds:uri="http://schemas.openxmlformats.org/package/2006/metadata/core-properties"/>
    <ds:schemaRef ds:uri="3b89bb7e-2f94-4b22-8a45-d0823f259d53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108E4DF-5AD8-43E7-9600-48A962A87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64813B-0B7F-4417-BFCD-67B759E260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ASAN04_NotaTecnica.dotx</ap:Template>
  <ap:Application>Microsoft Office Word</ap:Application>
  <ap:DocSecurity>0</ap:DocSecurity>
  <ap:ScaleCrop>false</ap:ScaleCrop>
  <ap:Company>© IDS Comercial S.A. de C.V.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>&lt;Nombre del Proyecto&gt;</dc:subject>
  <dc:creator>susana.almaraz</dc:creator>
  <keywords/>
  <lastModifiedBy>Luis Javier Mendoza Rueda</lastModifiedBy>
  <revision>45</revision>
  <lastPrinted>2012-07-09T21:05:00.0000000Z</lastPrinted>
  <dcterms:created xsi:type="dcterms:W3CDTF">2020-11-19T02:01:00.0000000Z</dcterms:created>
  <dcterms:modified xsi:type="dcterms:W3CDTF">2020-11-21T01:35:31.9327216Z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ombreCorto">
    <vt:lpwstr>Plan de CP</vt:lpwstr>
  </property>
  <property fmtid="{D5CDD505-2E9C-101B-9397-08002B2CF9AE}" pid="3" name="Version">
    <vt:lpwstr>1.0</vt:lpwstr>
  </property>
  <property fmtid="{D5CDD505-2E9C-101B-9397-08002B2CF9AE}" pid="4" name="ContentTypeId">
    <vt:lpwstr>0x01010062D439158B293B4C84AE5763299BAC41</vt:lpwstr>
  </property>
  <property fmtid="{D5CDD505-2E9C-101B-9397-08002B2CF9AE}" pid="5" name="_dlc_DocIdItemGuid">
    <vt:lpwstr>4703751f-8c72-4a96-bd86-0636ce0383a8</vt:lpwstr>
  </property>
  <property fmtid="{D5CDD505-2E9C-101B-9397-08002B2CF9AE}" pid="6" name="TaxKeyword">
    <vt:lpwstr/>
  </property>
</Properties>
</file>